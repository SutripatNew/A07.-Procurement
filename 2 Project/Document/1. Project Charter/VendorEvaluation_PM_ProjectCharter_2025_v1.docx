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1432" w14:textId="77777777" w:rsidR="00B132B6" w:rsidRDefault="00B132B6" w:rsidP="00B132B6">
      <w:pPr>
        <w:jc w:val="center"/>
        <w:rPr>
          <w:rFonts w:ascii="BrowalliaUPC" w:hAnsi="BrowalliaUPC"/>
          <w:b/>
          <w:sz w:val="32"/>
          <w:cs/>
        </w:rPr>
      </w:pPr>
      <w:bookmarkStart w:id="0" w:name="_Toc341355123"/>
    </w:p>
    <w:p w14:paraId="18A08228" w14:textId="77777777" w:rsidR="005B4190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60ADF0A7" w14:textId="77777777" w:rsidR="005B4190" w:rsidRPr="00CB1DC7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0BF62963" w14:textId="77777777" w:rsidR="002139A9" w:rsidRPr="00CB1DC7" w:rsidRDefault="002139A9" w:rsidP="00B132B6">
      <w:pPr>
        <w:jc w:val="center"/>
        <w:rPr>
          <w:rFonts w:ascii="BrowalliaUPC" w:hAnsi="BrowalliaUPC"/>
          <w:b/>
          <w:sz w:val="32"/>
        </w:rPr>
      </w:pPr>
    </w:p>
    <w:p w14:paraId="7D9E71F5" w14:textId="77777777" w:rsidR="00B132B6" w:rsidRPr="00CB1DC7" w:rsidRDefault="00E66545" w:rsidP="00B132B6">
      <w:pPr>
        <w:jc w:val="center"/>
        <w:rPr>
          <w:rFonts w:ascii="BrowalliaUPC" w:hAnsi="BrowalliaUPC"/>
          <w:b/>
          <w:sz w:val="72"/>
          <w:szCs w:val="72"/>
        </w:rPr>
      </w:pPr>
      <w:r w:rsidRPr="00CB1DC7">
        <w:rPr>
          <w:rFonts w:ascii="BrowalliaUPC" w:hAnsi="BrowalliaUPC"/>
          <w:b/>
          <w:sz w:val="72"/>
          <w:szCs w:val="72"/>
        </w:rPr>
        <w:t xml:space="preserve">Project </w:t>
      </w:r>
      <w:r w:rsidR="00DD3D2E" w:rsidRPr="00CB1DC7">
        <w:rPr>
          <w:rFonts w:ascii="BrowalliaUPC" w:hAnsi="BrowalliaUPC"/>
          <w:b/>
          <w:sz w:val="72"/>
          <w:szCs w:val="72"/>
        </w:rPr>
        <w:t>Charter</w:t>
      </w:r>
    </w:p>
    <w:p w14:paraId="5B70B3D0" w14:textId="4FE93847" w:rsidR="00875EB7" w:rsidRPr="00CB1DC7" w:rsidRDefault="00875EB7" w:rsidP="00875EB7">
      <w:pPr>
        <w:jc w:val="center"/>
        <w:rPr>
          <w:rFonts w:ascii="BrowalliaUPC" w:hAnsi="BrowalliaUPC"/>
          <w:b/>
          <w:sz w:val="52"/>
          <w:szCs w:val="52"/>
        </w:rPr>
      </w:pPr>
      <w:r>
        <w:rPr>
          <w:rFonts w:ascii="BrowalliaUPC" w:hAnsi="BrowalliaUPC"/>
          <w:b/>
          <w:sz w:val="52"/>
          <w:szCs w:val="52"/>
        </w:rPr>
        <w:t>Vendor Evaluation Dashboard</w:t>
      </w:r>
      <w:r w:rsidR="00972FA8">
        <w:rPr>
          <w:rFonts w:ascii="BrowalliaUPC" w:hAnsi="BrowalliaUPC"/>
          <w:b/>
          <w:sz w:val="52"/>
          <w:szCs w:val="52"/>
        </w:rPr>
        <w:t xml:space="preserve"> V2.</w:t>
      </w:r>
    </w:p>
    <w:p w14:paraId="48FF218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7EB64534" w14:textId="77777777" w:rsidR="00B132B6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189E430" w14:textId="77777777" w:rsidR="005B4190" w:rsidRPr="00CB1DC7" w:rsidRDefault="005B4190" w:rsidP="00B132B6">
      <w:pPr>
        <w:jc w:val="center"/>
        <w:rPr>
          <w:rFonts w:ascii="BrowalliaUPC" w:hAnsi="BrowalliaUPC"/>
          <w:b/>
          <w:sz w:val="32"/>
        </w:rPr>
      </w:pPr>
    </w:p>
    <w:p w14:paraId="1203C880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62F9FC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5C1187DB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2795D259" w14:textId="77777777" w:rsidR="00B132B6" w:rsidRPr="00CB1DC7" w:rsidRDefault="00B132B6" w:rsidP="00B132B6">
      <w:pPr>
        <w:jc w:val="center"/>
        <w:rPr>
          <w:rFonts w:ascii="BrowalliaUPC" w:hAnsi="BrowalliaUPC"/>
          <w:b/>
          <w:sz w:val="32"/>
        </w:rPr>
      </w:pPr>
    </w:p>
    <w:p w14:paraId="39B3687D" w14:textId="77777777" w:rsidR="00CB1DC7" w:rsidRDefault="00CB1DC7" w:rsidP="00CB1DC7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 xml:space="preserve">Version </w:t>
      </w:r>
      <w:r w:rsidR="005F0411">
        <w:rPr>
          <w:rFonts w:ascii="BrowalliaUPC" w:hAnsi="BrowalliaUPC"/>
          <w:b/>
          <w:sz w:val="44"/>
          <w:szCs w:val="44"/>
        </w:rPr>
        <w:t>1.0</w:t>
      </w:r>
    </w:p>
    <w:p w14:paraId="32BC5A2E" w14:textId="77777777" w:rsidR="005F0411" w:rsidRPr="00CB1DC7" w:rsidRDefault="005F0411" w:rsidP="00CB1DC7">
      <w:pPr>
        <w:jc w:val="center"/>
        <w:rPr>
          <w:rFonts w:ascii="BrowalliaUPC" w:hAnsi="BrowalliaUPC"/>
          <w:b/>
          <w:sz w:val="44"/>
          <w:szCs w:val="44"/>
        </w:rPr>
      </w:pPr>
    </w:p>
    <w:p w14:paraId="7EDC5738" w14:textId="77777777" w:rsidR="00B132B6" w:rsidRPr="00CB1DC7" w:rsidRDefault="00B132B6" w:rsidP="00B132B6">
      <w:pPr>
        <w:jc w:val="center"/>
        <w:rPr>
          <w:rFonts w:ascii="BrowalliaUPC" w:hAnsi="BrowalliaUPC"/>
          <w:b/>
          <w:sz w:val="44"/>
          <w:szCs w:val="44"/>
        </w:rPr>
      </w:pPr>
      <w:r w:rsidRPr="00CB1DC7">
        <w:rPr>
          <w:rFonts w:ascii="BrowalliaUPC" w:hAnsi="BrowalliaUPC"/>
          <w:b/>
          <w:sz w:val="44"/>
          <w:szCs w:val="44"/>
        </w:rPr>
        <w:t>Date</w:t>
      </w:r>
    </w:p>
    <w:sdt>
      <w:sdtPr>
        <w:rPr>
          <w:rFonts w:ascii="BrowalliaUPC" w:hAnsi="BrowalliaUPC"/>
          <w:b/>
          <w:sz w:val="44"/>
          <w:szCs w:val="44"/>
        </w:rPr>
        <w:id w:val="-794835308"/>
        <w:placeholder>
          <w:docPart w:val="59D7E4B51C5744C19A6C832BDBEC0CE0"/>
        </w:placeholder>
        <w:date w:fullDate="2025-04-08T00:00:00Z">
          <w:dateFormat w:val="d MMMM yyyy"/>
          <w:lid w:val="en-US"/>
          <w:storeMappedDataAs w:val="dateTime"/>
          <w:calendar w:val="gregorian"/>
        </w:date>
      </w:sdtPr>
      <w:sdtEndPr/>
      <w:sdtContent>
        <w:p w14:paraId="660B0E9B" w14:textId="238F45F6" w:rsidR="005F0411" w:rsidRPr="005F0411" w:rsidRDefault="00FD5FD0" w:rsidP="004A6B8B">
          <w:pPr>
            <w:jc w:val="center"/>
          </w:pPr>
          <w:r>
            <w:rPr>
              <w:rFonts w:ascii="BrowalliaUPC" w:hAnsi="BrowalliaUPC"/>
              <w:b/>
              <w:sz w:val="44"/>
              <w:szCs w:val="44"/>
            </w:rPr>
            <w:t>8 April 2025</w:t>
          </w:r>
        </w:p>
      </w:sdtContent>
    </w:sdt>
    <w:p w14:paraId="513C3589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0DDEB1D3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33589217" w14:textId="77777777" w:rsidR="00B132B6" w:rsidRPr="00CB1DC7" w:rsidRDefault="00B132B6" w:rsidP="00B132B6">
      <w:pPr>
        <w:rPr>
          <w:rFonts w:ascii="BrowalliaUPC" w:hAnsi="BrowalliaUPC"/>
          <w:sz w:val="32"/>
        </w:rPr>
      </w:pPr>
    </w:p>
    <w:p w14:paraId="67E95D29" w14:textId="77777777" w:rsidR="00DD3D2E" w:rsidRDefault="00DD3D2E">
      <w:pPr>
        <w:rPr>
          <w:rFonts w:ascii="BrowalliaUPC" w:hAnsi="BrowalliaUPC"/>
          <w:sz w:val="32"/>
        </w:rPr>
      </w:pPr>
      <w:r w:rsidRPr="00CB1DC7">
        <w:rPr>
          <w:rFonts w:ascii="BrowalliaUPC" w:hAnsi="BrowalliaUPC"/>
          <w:sz w:val="32"/>
        </w:rPr>
        <w:br w:type="page"/>
      </w:r>
    </w:p>
    <w:p w14:paraId="7F9D7C2D" w14:textId="77777777" w:rsidR="00B6764D" w:rsidRPr="00176C8C" w:rsidRDefault="00B6764D" w:rsidP="00B6764D">
      <w:pPr>
        <w:tabs>
          <w:tab w:val="left" w:pos="4742"/>
        </w:tabs>
        <w:jc w:val="center"/>
        <w:rPr>
          <w:rFonts w:ascii="BrowalliaUPC" w:hAnsi="BrowalliaUPC"/>
          <w:b/>
          <w:bCs/>
          <w:sz w:val="52"/>
          <w:szCs w:val="52"/>
        </w:rPr>
      </w:pPr>
      <w:r w:rsidRPr="00176C8C">
        <w:rPr>
          <w:rFonts w:ascii="BrowalliaUPC" w:hAnsi="BrowalliaUPC"/>
          <w:b/>
          <w:bCs/>
          <w:sz w:val="52"/>
          <w:szCs w:val="52"/>
        </w:rPr>
        <w:lastRenderedPageBreak/>
        <w:t>Revision History</w:t>
      </w:r>
    </w:p>
    <w:tbl>
      <w:tblPr>
        <w:tblpPr w:leftFromText="180" w:rightFromText="180" w:vertAnchor="text" w:horzAnchor="page" w:tblpX="1039" w:tblpY="181"/>
        <w:tblOverlap w:val="never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1560"/>
        <w:gridCol w:w="1866"/>
        <w:gridCol w:w="5386"/>
      </w:tblGrid>
      <w:tr w:rsidR="00D70422" w14:paraId="34CC4A1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D962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 xml:space="preserve">Version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7B5D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Date of Change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74CE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Modifier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CA64" w14:textId="77777777" w:rsidR="00D70422" w:rsidRPr="00176C8C" w:rsidRDefault="00D70422" w:rsidP="00176C8C">
            <w:pPr>
              <w:tabs>
                <w:tab w:val="left" w:pos="4742"/>
              </w:tabs>
              <w:jc w:val="center"/>
              <w:rPr>
                <w:rFonts w:ascii="BrowalliaUPC" w:hAnsi="BrowalliaUPC"/>
                <w:b/>
                <w:b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sz w:val="28"/>
                <w:szCs w:val="28"/>
              </w:rPr>
              <w:t>Description of Change</w:t>
            </w:r>
          </w:p>
        </w:tc>
      </w:tr>
      <w:tr w:rsidR="00D70422" w14:paraId="749FAE3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9C89" w14:textId="3BA5CFA9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 w:rsidRPr="005E3CD5">
              <w:rPr>
                <w:rFonts w:ascii="BrowalliaUPC" w:hAnsi="BrowalliaUPC"/>
                <w:sz w:val="32"/>
              </w:rPr>
              <w:t>V</w:t>
            </w:r>
            <w:r>
              <w:rPr>
                <w:rFonts w:ascii="BrowalliaUPC" w:hAnsi="BrowalliaUPC"/>
                <w:sz w:val="32"/>
              </w:rPr>
              <w:t xml:space="preserve"> </w:t>
            </w:r>
            <w:r w:rsidR="00962D80">
              <w:rPr>
                <w:rFonts w:ascii="BrowalliaUPC" w:hAnsi="BrowalliaUPC"/>
                <w:sz w:val="32"/>
              </w:rPr>
              <w:t>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013F" w14:textId="3C94135B" w:rsidR="00D70422" w:rsidRPr="005E3CD5" w:rsidRDefault="00FD5FD0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4</w:t>
            </w:r>
            <w:r w:rsidR="00D70422">
              <w:rPr>
                <w:rFonts w:ascii="BrowalliaUPC" w:hAnsi="BrowalliaUPC"/>
                <w:sz w:val="32"/>
              </w:rPr>
              <w:t>/</w:t>
            </w:r>
            <w:r w:rsidR="004C5117">
              <w:rPr>
                <w:rFonts w:ascii="BrowalliaUPC" w:hAnsi="BrowalliaUPC"/>
                <w:sz w:val="32"/>
              </w:rPr>
              <w:t>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A0AF" w14:textId="7D268BB4" w:rsidR="00CB3F6F" w:rsidRPr="005E3CD5" w:rsidRDefault="00FD5FD0" w:rsidP="00FD5FD0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Tanchanok</w:t>
            </w:r>
            <w:r>
              <w:rPr>
                <w:rFonts w:ascii="BrowalliaUPC" w:hAnsi="BrowalliaUPC"/>
                <w:sz w:val="32"/>
              </w:rPr>
              <w:br/>
              <w:t xml:space="preserve"> Sutripat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92866" w14:textId="4001F346" w:rsidR="00D70422" w:rsidRPr="005E3CD5" w:rsidRDefault="00FD5FD0" w:rsidP="00AB355F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 xml:space="preserve">เพิ่มแบบประเมิน </w:t>
            </w:r>
            <w:r>
              <w:rPr>
                <w:rFonts w:ascii="BrowalliaUPC" w:hAnsi="BrowalliaUPC"/>
                <w:sz w:val="32"/>
              </w:rPr>
              <w:t xml:space="preserve">5 </w:t>
            </w:r>
            <w:r>
              <w:rPr>
                <w:rFonts w:ascii="BrowalliaUPC" w:hAnsi="BrowalliaUPC" w:hint="cs"/>
                <w:sz w:val="32"/>
                <w:cs/>
              </w:rPr>
              <w:t xml:space="preserve">แบบฟอร์ม </w:t>
            </w:r>
          </w:p>
        </w:tc>
      </w:tr>
      <w:tr w:rsidR="00D70422" w14:paraId="5B7F774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5F2D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F04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02BD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EAC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4CBF1FE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52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93EB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724B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6B82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75B5570F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4A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6A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416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5951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4D046860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C41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D16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C3A6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7F9B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3308A0B8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098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A9E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48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5827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6554D259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706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3801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4492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87673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29E8225E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7F7F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E97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CBF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504B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7BC5D543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30D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6C0A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7241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116A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284157EC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6FA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9E35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1BD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C1E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1A42B5EB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B73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247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6F46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B656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  <w:tr w:rsidR="00D70422" w14:paraId="3D4891DA" w14:textId="77777777" w:rsidTr="00D70422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673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E799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8670" w14:textId="77777777" w:rsidR="00D70422" w:rsidRPr="005E3CD5" w:rsidRDefault="00D70422" w:rsidP="005E3CD5">
            <w:pPr>
              <w:tabs>
                <w:tab w:val="left" w:pos="4742"/>
              </w:tabs>
              <w:jc w:val="center"/>
              <w:rPr>
                <w:rFonts w:ascii="BrowalliaUPC" w:hAnsi="BrowalliaUPC"/>
                <w:sz w:val="32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56D3" w14:textId="77777777" w:rsidR="00D70422" w:rsidRPr="005E3CD5" w:rsidRDefault="00D70422" w:rsidP="00121F5C">
            <w:pPr>
              <w:tabs>
                <w:tab w:val="left" w:pos="4742"/>
              </w:tabs>
              <w:rPr>
                <w:rFonts w:ascii="BrowalliaUPC" w:hAnsi="BrowalliaUPC"/>
                <w:sz w:val="32"/>
              </w:rPr>
            </w:pPr>
          </w:p>
        </w:tc>
      </w:tr>
    </w:tbl>
    <w:p w14:paraId="241030B0" w14:textId="77777777" w:rsidR="00B6764D" w:rsidRDefault="00B6764D" w:rsidP="00B6764D">
      <w:pPr>
        <w:rPr>
          <w:sz w:val="24"/>
          <w:szCs w:val="24"/>
        </w:rPr>
      </w:pPr>
    </w:p>
    <w:p w14:paraId="1C289746" w14:textId="77777777" w:rsidR="00B6764D" w:rsidRPr="00B6764D" w:rsidRDefault="00B6764D" w:rsidP="00B6764D">
      <w:pPr>
        <w:jc w:val="center"/>
        <w:rPr>
          <w:rFonts w:ascii="BrowalliaUPC" w:hAnsi="BrowalliaUPC"/>
          <w:sz w:val="32"/>
        </w:rPr>
      </w:pPr>
    </w:p>
    <w:p w14:paraId="5C4008E8" w14:textId="77777777" w:rsidR="00B6764D" w:rsidRDefault="00B6764D">
      <w:pPr>
        <w:rPr>
          <w:rFonts w:ascii="BrowalliaUPC" w:hAnsi="BrowalliaUPC"/>
          <w:sz w:val="32"/>
          <w:cs/>
        </w:rPr>
      </w:pPr>
      <w:r>
        <w:rPr>
          <w:rFonts w:ascii="BrowalliaUPC" w:hAnsi="BrowalliaUPC"/>
          <w:sz w:val="32"/>
        </w:rPr>
        <w:br w:type="page"/>
      </w:r>
    </w:p>
    <w:p w14:paraId="1FA29A21" w14:textId="77777777" w:rsidR="00DD3D2E" w:rsidRPr="00176C8C" w:rsidRDefault="00DD3D2E" w:rsidP="00727180">
      <w:pPr>
        <w:pStyle w:val="Heading3"/>
        <w:rPr>
          <w:rFonts w:ascii="BrowalliaUPC" w:hAnsi="BrowalliaUPC"/>
          <w:i/>
          <w:color w:val="C00000"/>
          <w:sz w:val="48"/>
          <w:szCs w:val="48"/>
        </w:rPr>
      </w:pPr>
      <w:r w:rsidRPr="00176C8C">
        <w:rPr>
          <w:rFonts w:ascii="BrowalliaUPC" w:hAnsi="BrowalliaUPC"/>
          <w:color w:val="C00000"/>
          <w:sz w:val="48"/>
          <w:szCs w:val="48"/>
        </w:rPr>
        <w:lastRenderedPageBreak/>
        <w:t>Project Charter</w:t>
      </w:r>
    </w:p>
    <w:tbl>
      <w:tblPr>
        <w:tblW w:w="0" w:type="auto"/>
        <w:tblInd w:w="108" w:type="dxa"/>
        <w:tblBorders>
          <w:top w:val="single" w:sz="8" w:space="0" w:color="auto"/>
          <w:insideH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6228"/>
      </w:tblGrid>
      <w:tr w:rsidR="00DD3D2E" w:rsidRPr="00CB1DC7" w14:paraId="5D46B858" w14:textId="77777777" w:rsidTr="00062357">
        <w:trPr>
          <w:trHeight w:hRule="exact" w:val="432"/>
        </w:trPr>
        <w:tc>
          <w:tcPr>
            <w:tcW w:w="2520" w:type="dxa"/>
            <w:shd w:val="pct20" w:color="auto" w:fill="FFFFFF"/>
            <w:vAlign w:val="center"/>
          </w:tcPr>
          <w:p w14:paraId="3BFFA267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Project Name</w:t>
            </w:r>
          </w:p>
        </w:tc>
        <w:tc>
          <w:tcPr>
            <w:tcW w:w="6228" w:type="dxa"/>
            <w:vAlign w:val="center"/>
          </w:tcPr>
          <w:p w14:paraId="59062F05" w14:textId="393884B4" w:rsidR="00DD3D2E" w:rsidRPr="00CB1DC7" w:rsidRDefault="007579A8" w:rsidP="00062357">
            <w:pPr>
              <w:pStyle w:val="BodyTextIndent"/>
              <w:ind w:left="0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 xml:space="preserve">Vendor Evaluation </w:t>
            </w:r>
            <w:r w:rsidR="008807F1">
              <w:rPr>
                <w:rFonts w:ascii="BrowalliaUPC" w:hAnsi="BrowalliaUPC"/>
                <w:sz w:val="32"/>
              </w:rPr>
              <w:t>Dashboard</w:t>
            </w:r>
            <w:r w:rsidR="00972FA8">
              <w:rPr>
                <w:rFonts w:ascii="BrowalliaUPC" w:hAnsi="BrowalliaUPC"/>
                <w:sz w:val="32"/>
              </w:rPr>
              <w:t xml:space="preserve"> V2.</w:t>
            </w:r>
          </w:p>
        </w:tc>
      </w:tr>
      <w:tr w:rsidR="00DD3D2E" w:rsidRPr="00CB1DC7" w14:paraId="106ABA97" w14:textId="77777777" w:rsidTr="00062357">
        <w:trPr>
          <w:trHeight w:hRule="exact" w:val="405"/>
        </w:trPr>
        <w:tc>
          <w:tcPr>
            <w:tcW w:w="2520" w:type="dxa"/>
            <w:shd w:val="pct20" w:color="auto" w:fill="FFFFFF"/>
            <w:vAlign w:val="center"/>
          </w:tcPr>
          <w:p w14:paraId="7D1AE686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  <w:cs/>
              </w:rPr>
            </w:pPr>
            <w:r w:rsidRPr="00CB1DC7">
              <w:rPr>
                <w:rFonts w:ascii="BrowalliaUPC" w:eastAsia="SimSun" w:hAnsi="BrowalliaUPC"/>
                <w:sz w:val="32"/>
              </w:rPr>
              <w:t>Author(s) of Charter</w:t>
            </w:r>
          </w:p>
        </w:tc>
        <w:tc>
          <w:tcPr>
            <w:tcW w:w="6228" w:type="dxa"/>
            <w:vAlign w:val="center"/>
          </w:tcPr>
          <w:p w14:paraId="0C0AABBA" w14:textId="590B108E" w:rsidR="00DD3D2E" w:rsidRPr="00CB1DC7" w:rsidRDefault="00FD5FD0" w:rsidP="00062357">
            <w:pPr>
              <w:pStyle w:val="BodyTextIndent"/>
              <w:ind w:left="0"/>
              <w:rPr>
                <w:rFonts w:ascii="BrowalliaUPC" w:eastAsia="Times New Roman" w:hAnsi="BrowalliaUPC"/>
                <w:snapToGrid w:val="0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Tanchanok Sunsurat</w:t>
            </w:r>
            <w:r w:rsidR="006D3F8A">
              <w:rPr>
                <w:rFonts w:ascii="BrowalliaUPC" w:eastAsia="Times New Roman" w:hAnsi="BrowalliaUPC"/>
                <w:snapToGrid w:val="0"/>
                <w:sz w:val="32"/>
              </w:rPr>
              <w:t xml:space="preserve"> (Procurement</w:t>
            </w:r>
            <w:r w:rsidR="00C57306">
              <w:rPr>
                <w:rFonts w:ascii="BrowalliaUPC" w:eastAsia="Times New Roman" w:hAnsi="BrowalliaUPC"/>
                <w:snapToGrid w:val="0"/>
                <w:sz w:val="32"/>
              </w:rPr>
              <w:t>)</w:t>
            </w:r>
          </w:p>
        </w:tc>
      </w:tr>
      <w:tr w:rsidR="00DD3D2E" w:rsidRPr="00CB1DC7" w14:paraId="4B3BCCF3" w14:textId="77777777" w:rsidTr="007520BE">
        <w:trPr>
          <w:trHeight w:hRule="exact" w:val="432"/>
        </w:trPr>
        <w:tc>
          <w:tcPr>
            <w:tcW w:w="2520" w:type="dxa"/>
            <w:tcBorders>
              <w:bottom w:val="single" w:sz="8" w:space="0" w:color="auto"/>
            </w:tcBorders>
            <w:shd w:val="pct20" w:color="auto" w:fill="FFFFFF"/>
            <w:vAlign w:val="center"/>
          </w:tcPr>
          <w:p w14:paraId="6984F949" w14:textId="77777777" w:rsidR="00DD3D2E" w:rsidRPr="00CB1DC7" w:rsidRDefault="00DD3D2E" w:rsidP="00062357">
            <w:pPr>
              <w:rPr>
                <w:rFonts w:ascii="BrowalliaUPC" w:eastAsia="SimSun" w:hAnsi="BrowalliaUPC"/>
                <w:sz w:val="32"/>
              </w:rPr>
            </w:pPr>
            <w:r w:rsidRPr="00CB1DC7">
              <w:rPr>
                <w:rFonts w:ascii="BrowalliaUPC" w:eastAsia="SimSun" w:hAnsi="BrowalliaUPC"/>
                <w:sz w:val="32"/>
              </w:rPr>
              <w:t>Date</w:t>
            </w:r>
          </w:p>
        </w:tc>
        <w:tc>
          <w:tcPr>
            <w:tcW w:w="6228" w:type="dxa"/>
            <w:tcBorders>
              <w:bottom w:val="single" w:sz="8" w:space="0" w:color="auto"/>
            </w:tcBorders>
            <w:vAlign w:val="center"/>
          </w:tcPr>
          <w:p w14:paraId="2D5C5BD5" w14:textId="050397C8" w:rsidR="00DD3D2E" w:rsidRPr="00CB1DC7" w:rsidRDefault="00FD5FD0" w:rsidP="00062357">
            <w:pPr>
              <w:pStyle w:val="BodyTextIndent"/>
              <w:ind w:left="0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08</w:t>
            </w:r>
            <w:r w:rsidR="008807F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 xml:space="preserve">April 2025 </w:t>
            </w:r>
          </w:p>
        </w:tc>
      </w:tr>
    </w:tbl>
    <w:p w14:paraId="5032668F" w14:textId="77777777" w:rsidR="00DD3D2E" w:rsidRPr="00CB1DC7" w:rsidRDefault="00DD3D2E" w:rsidP="00DD3D2E">
      <w:pPr>
        <w:rPr>
          <w:rFonts w:ascii="BrowalliaUPC" w:eastAsia="SimSun" w:hAnsi="BrowalliaUPC"/>
          <w:sz w:val="32"/>
        </w:rPr>
      </w:pPr>
    </w:p>
    <w:p w14:paraId="5661BD06" w14:textId="5CE92170" w:rsidR="00DD3D2E" w:rsidRPr="008023CF" w:rsidRDefault="00DD3D2E" w:rsidP="008023CF">
      <w:pPr>
        <w:rPr>
          <w:rFonts w:ascii="BrowalliaUPC" w:eastAsia="SimSun" w:hAnsi="BrowalliaUPC"/>
          <w:b/>
          <w:bCs/>
          <w:spacing w:val="60"/>
          <w:sz w:val="32"/>
        </w:rPr>
      </w:pPr>
      <w:r w:rsidRPr="00523321">
        <w:rPr>
          <w:rFonts w:ascii="BrowalliaUPC" w:eastAsia="SimSun" w:hAnsi="BrowalliaUPC"/>
          <w:b/>
          <w:bCs/>
          <w:spacing w:val="60"/>
          <w:sz w:val="32"/>
        </w:rPr>
        <w:t>Purpose</w:t>
      </w:r>
      <w:r w:rsidR="005E3CD5">
        <w:rPr>
          <w:rFonts w:ascii="BrowalliaUPC" w:hAnsi="BrowalliaUPC"/>
          <w:sz w:val="32"/>
        </w:rPr>
        <w:t xml:space="preserve"> </w:t>
      </w:r>
    </w:p>
    <w:p w14:paraId="22736BA8" w14:textId="425B7213" w:rsidR="000173DB" w:rsidRPr="007944A2" w:rsidRDefault="009A559C" w:rsidP="00977F87">
      <w:pPr>
        <w:pStyle w:val="BodyText"/>
        <w:numPr>
          <w:ilvl w:val="0"/>
          <w:numId w:val="3"/>
        </w:numPr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เพื่อ</w:t>
      </w:r>
      <w:r w:rsidR="00543350">
        <w:rPr>
          <w:rFonts w:ascii="BrowalliaUPC" w:hAnsi="BrowalliaUPC" w:cs="BrowalliaUPC" w:hint="cs"/>
          <w:sz w:val="32"/>
          <w:szCs w:val="32"/>
          <w:cs/>
          <w:lang w:bidi="th-TH"/>
        </w:rPr>
        <w:t>ปรับเปลี่ยนการประเมิน</w:t>
      </w:r>
      <w:r w:rsidR="00FD5FD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ให้ครอบคลุม 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ตามข้อกำหนดด้าน 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>ESG</w:t>
      </w:r>
      <w:r w:rsidR="00972FA8">
        <w:rPr>
          <w:rFonts w:ascii="BrowalliaUPC" w:hAnsi="BrowalliaUPC" w:cs="BrowalliaUPC"/>
          <w:sz w:val="32"/>
          <w:szCs w:val="32"/>
          <w:lang w:bidi="th-TH"/>
        </w:rPr>
        <w:t xml:space="preserve"> (Environment/Social/Governance)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และ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สอดคล้องกับ </w:t>
      </w:r>
      <w:r w:rsidR="00FD5FD0" w:rsidRPr="007944A2">
        <w:rPr>
          <w:rFonts w:ascii="BrowalliaUPC" w:hAnsi="BrowalliaUPC" w:cs="BrowalliaUPC"/>
          <w:sz w:val="32"/>
          <w:szCs w:val="32"/>
          <w:lang w:bidi="th-TH"/>
        </w:rPr>
        <w:t xml:space="preserve">Swire Coca Cola </w:t>
      </w:r>
      <w:r w:rsidR="00FD5FD0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โดย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>สามารถนำข้อมูลมาใช้ในการวิเคราะห์</w:t>
      </w:r>
      <w:r w:rsidR="000173DB" w:rsidRPr="007944A2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r w:rsidR="000173DB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เพื่อพัฒนาศักยภาพ ของ </w:t>
      </w:r>
      <w:r w:rsidR="000173DB" w:rsidRPr="007944A2">
        <w:rPr>
          <w:rFonts w:ascii="BrowalliaUPC" w:hAnsi="BrowalliaUPC" w:cs="BrowalliaUPC"/>
          <w:sz w:val="32"/>
          <w:szCs w:val="32"/>
          <w:lang w:bidi="th-TH"/>
        </w:rPr>
        <w:t>Vendor</w:t>
      </w:r>
      <w:r w:rsidR="001434B9" w:rsidRPr="007944A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และหน่วยงานจัดซื้อ</w:t>
      </w:r>
    </w:p>
    <w:p w14:paraId="441723C1" w14:textId="417A9CB9" w:rsidR="00EF36D2" w:rsidRDefault="00FD5FD0" w:rsidP="00977F87">
      <w:pPr>
        <w:pStyle w:val="BodyText"/>
        <w:numPr>
          <w:ilvl w:val="0"/>
          <w:numId w:val="3"/>
        </w:numPr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เพื่อปรับปรุงแบบการประเมินให้ครบถ้วน ตามกลุ่ม </w:t>
      </w:r>
      <w:r>
        <w:rPr>
          <w:rFonts w:ascii="BrowalliaUPC" w:hAnsi="BrowalliaUPC" w:cs="BrowalliaUPC"/>
          <w:sz w:val="32"/>
          <w:szCs w:val="32"/>
          <w:lang w:bidi="th-TH"/>
        </w:rPr>
        <w:t>Procurement Category</w:t>
      </w:r>
    </w:p>
    <w:p w14:paraId="5F92E02B" w14:textId="77777777" w:rsidR="00FD5FD0" w:rsidRDefault="00FD5FD0" w:rsidP="0003444B">
      <w:pPr>
        <w:pStyle w:val="BodyText"/>
        <w:ind w:left="774" w:firstLine="153"/>
        <w:rPr>
          <w:rFonts w:ascii="BrowalliaUPC" w:hAnsi="BrowalliaUPC" w:cs="BrowalliaUPC"/>
          <w:sz w:val="32"/>
          <w:szCs w:val="32"/>
          <w:lang w:bidi="th-TH"/>
        </w:rPr>
      </w:pPr>
    </w:p>
    <w:p w14:paraId="1F683868" w14:textId="46CEFF3D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Description</w:t>
      </w:r>
    </w:p>
    <w:p w14:paraId="0E22AFD7" w14:textId="7295FE07" w:rsidR="002173DD" w:rsidRDefault="002173DD" w:rsidP="002173DD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2173DD">
        <w:rPr>
          <w:rFonts w:ascii="BrowalliaUPC" w:eastAsia="SimSun" w:hAnsi="BrowalliaUPC"/>
          <w:b/>
          <w:bCs/>
          <w:spacing w:val="60"/>
          <w:sz w:val="32"/>
          <w:cs/>
        </w:rPr>
        <w:t>ปัญหาที่ผู้ใช้งานพบในปัจจุบัน</w:t>
      </w:r>
    </w:p>
    <w:p w14:paraId="7F3F4016" w14:textId="450C0E79" w:rsidR="0041219E" w:rsidRDefault="00FD5FD0" w:rsidP="00977F87">
      <w:pPr>
        <w:pStyle w:val="ListParagraph"/>
        <w:numPr>
          <w:ilvl w:val="0"/>
          <w:numId w:val="4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หัวข้อในการประเมินไม่ครอบคลุมตามข้อกำหนด เรื่อง </w:t>
      </w:r>
      <w:r>
        <w:rPr>
          <w:rFonts w:ascii="BrowalliaUPC" w:eastAsia="Times New Roman" w:hAnsi="BrowalliaUPC"/>
          <w:sz w:val="32"/>
        </w:rPr>
        <w:t xml:space="preserve">ESG </w:t>
      </w:r>
      <w:r>
        <w:rPr>
          <w:rFonts w:ascii="BrowalliaUPC" w:eastAsia="Times New Roman" w:hAnsi="BrowalliaUPC" w:hint="cs"/>
          <w:sz w:val="32"/>
          <w:cs/>
        </w:rPr>
        <w:t xml:space="preserve"> </w:t>
      </w:r>
      <w:r w:rsidR="0045462E">
        <w:rPr>
          <w:rFonts w:ascii="BrowalliaUPC" w:hAnsi="BrowalliaUPC" w:hint="cs"/>
          <w:sz w:val="32"/>
          <w:cs/>
        </w:rPr>
        <w:t xml:space="preserve">และสอดคล้องกับ </w:t>
      </w:r>
      <w:r w:rsidR="0045462E">
        <w:rPr>
          <w:rFonts w:ascii="BrowalliaUPC" w:hAnsi="BrowalliaUPC"/>
          <w:sz w:val="32"/>
        </w:rPr>
        <w:t>Swire Coca Cola</w:t>
      </w:r>
    </w:p>
    <w:p w14:paraId="1B586945" w14:textId="6BF44361" w:rsidR="00740498" w:rsidRDefault="00FD5FD0" w:rsidP="00977F87">
      <w:pPr>
        <w:pStyle w:val="ListParagraph"/>
        <w:numPr>
          <w:ilvl w:val="0"/>
          <w:numId w:val="4"/>
        </w:num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แบบประเมิน กลุ่ม </w:t>
      </w:r>
      <w:r>
        <w:rPr>
          <w:rFonts w:ascii="BrowalliaUPC" w:eastAsia="Times New Roman" w:hAnsi="BrowalliaUPC"/>
          <w:sz w:val="32"/>
        </w:rPr>
        <w:t xml:space="preserve">Packaging </w:t>
      </w:r>
      <w:r>
        <w:rPr>
          <w:rFonts w:ascii="BrowalliaUPC" w:eastAsia="Times New Roman" w:hAnsi="BrowalliaUPC" w:hint="cs"/>
          <w:sz w:val="32"/>
          <w:cs/>
        </w:rPr>
        <w:t>มีการประเมินที่แตกต่างจากกลุ่มอื่น</w:t>
      </w:r>
    </w:p>
    <w:p w14:paraId="480ACDB0" w14:textId="6181C655" w:rsidR="0007411F" w:rsidRPr="00FF481F" w:rsidRDefault="00FF481F" w:rsidP="00FF481F">
      <w:pPr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/>
          <w:sz w:val="32"/>
          <w:cs/>
        </w:rPr>
        <w:br w:type="page"/>
      </w:r>
    </w:p>
    <w:p w14:paraId="450CB49C" w14:textId="77777777" w:rsidR="00DB730B" w:rsidRDefault="00B84565" w:rsidP="00B84565">
      <w:pPr>
        <w:pStyle w:val="BodyText"/>
        <w:ind w:left="567"/>
        <w:jc w:val="thaiDistribute"/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lastRenderedPageBreak/>
        <w:t>เงื่อนไข</w:t>
      </w:r>
      <w:r w:rsidRPr="008E1930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การคัดเลือก </w:t>
      </w:r>
      <w:r w:rsidRPr="008E1930">
        <w:rPr>
          <w:rFonts w:ascii="BrowalliaUPC" w:hAnsi="BrowalliaUPC" w:cs="BrowalliaUPC"/>
          <w:b/>
          <w:bCs/>
          <w:sz w:val="32"/>
          <w:szCs w:val="32"/>
          <w:u w:val="single"/>
          <w:lang w:bidi="th-TH"/>
        </w:rPr>
        <w:t xml:space="preserve">Vendor </w:t>
      </w:r>
      <w:r w:rsidRPr="008E1930">
        <w:rPr>
          <w:rFonts w:ascii="BrowalliaUPC" w:hAnsi="BrowalliaUPC" w:cs="BrowalliaUPC" w:hint="cs"/>
          <w:b/>
          <w:bCs/>
          <w:sz w:val="32"/>
          <w:szCs w:val="32"/>
          <w:u w:val="single"/>
          <w:cs/>
          <w:lang w:bidi="th-TH"/>
        </w:rPr>
        <w:t xml:space="preserve">ที่ประเมิน </w:t>
      </w:r>
    </w:p>
    <w:p w14:paraId="3040C511" w14:textId="0385F4CB" w:rsidR="00B84565" w:rsidRPr="00DB730B" w:rsidRDefault="00B84565" w:rsidP="00DB730B">
      <w:pPr>
        <w:pStyle w:val="BodyText"/>
        <w:ind w:left="567" w:firstLine="153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 w:rsidRPr="00DB730B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สำหรับรายงาน </w:t>
      </w:r>
      <w:r w:rsidRPr="00DB730B">
        <w:rPr>
          <w:rFonts w:ascii="BrowalliaUPC" w:hAnsi="BrowalliaUPC" w:cs="BrowalliaUPC"/>
          <w:b/>
          <w:bCs/>
          <w:sz w:val="32"/>
          <w:szCs w:val="32"/>
          <w:lang w:bidi="th-TH"/>
        </w:rPr>
        <w:t>Vendor Evaluation</w:t>
      </w:r>
    </w:p>
    <w:p w14:paraId="687F8156" w14:textId="30B0380B" w:rsidR="00B84565" w:rsidRDefault="00BC0766" w:rsidP="00FC70C2">
      <w:pPr>
        <w:pStyle w:val="BodyText"/>
        <w:ind w:left="567" w:firstLine="153"/>
        <w:jc w:val="thaiDistribute"/>
        <w:rPr>
          <w:rFonts w:ascii="BrowalliaUPC" w:hAnsi="BrowalliaUPC" w:cs="BrowalliaUPC"/>
          <w:sz w:val="32"/>
          <w:szCs w:val="32"/>
          <w:cs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มีการปรับแก้ไข</w:t>
      </w:r>
      <w:r w:rsidR="00FD5FD0">
        <w:rPr>
          <w:rFonts w:ascii="BrowalliaUPC" w:hAnsi="BrowalliaUPC" w:cs="BrowalliaUPC" w:hint="cs"/>
          <w:sz w:val="32"/>
          <w:szCs w:val="32"/>
          <w:cs/>
          <w:lang w:bidi="th-TH"/>
        </w:rPr>
        <w:t>แบบ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ประเมิน</w:t>
      </w:r>
      <w:r w:rsidR="00FD5FD0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04"/>
        <w:gridCol w:w="2761"/>
        <w:gridCol w:w="2433"/>
      </w:tblGrid>
      <w:tr w:rsidR="00FC40DA" w14:paraId="0700FA54" w14:textId="5907307D" w:rsidTr="00FC40DA">
        <w:trPr>
          <w:trHeight w:val="424"/>
        </w:trPr>
        <w:tc>
          <w:tcPr>
            <w:tcW w:w="2904" w:type="dxa"/>
          </w:tcPr>
          <w:p w14:paraId="2ED116E4" w14:textId="77777777" w:rsidR="00FC40DA" w:rsidRPr="00831A85" w:rsidRDefault="00FC40DA" w:rsidP="008E7AEF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</w:p>
        </w:tc>
        <w:tc>
          <w:tcPr>
            <w:tcW w:w="2761" w:type="dxa"/>
            <w:vAlign w:val="bottom"/>
          </w:tcPr>
          <w:p w14:paraId="7B83B699" w14:textId="45A7F095" w:rsidR="00FC40DA" w:rsidRPr="00831A85" w:rsidRDefault="00FC40DA" w:rsidP="008E7AEF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2433" w:type="dxa"/>
          </w:tcPr>
          <w:p w14:paraId="03DC0A59" w14:textId="56C56742" w:rsidR="00FC40DA" w:rsidRPr="00831A85" w:rsidRDefault="00FC40DA" w:rsidP="008E7AEF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Remark</w:t>
            </w:r>
          </w:p>
        </w:tc>
      </w:tr>
      <w:tr w:rsidR="00FC40DA" w14:paraId="77C1684C" w14:textId="0198A3A4" w:rsidTr="00FC40DA">
        <w:trPr>
          <w:trHeight w:val="1627"/>
        </w:trPr>
        <w:tc>
          <w:tcPr>
            <w:tcW w:w="2904" w:type="dxa"/>
          </w:tcPr>
          <w:p w14:paraId="4B902DF9" w14:textId="2B3109D5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 xml:space="preserve">แบบประเมินคุณภาพการส่งมอบสินค้า/บริการ 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Manufacturing</w:t>
            </w:r>
          </w:p>
        </w:tc>
        <w:tc>
          <w:tcPr>
            <w:tcW w:w="2761" w:type="dxa"/>
          </w:tcPr>
          <w:p w14:paraId="492A5310" w14:textId="262FA83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2433" w:type="dxa"/>
          </w:tcPr>
          <w:p w14:paraId="5D9965D1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57CA8D0A" w14:textId="348E993C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</w:p>
        </w:tc>
      </w:tr>
      <w:tr w:rsidR="00FC40DA" w14:paraId="17B8D04F" w14:textId="627D16A3" w:rsidTr="00FC40DA">
        <w:trPr>
          <w:trHeight w:val="1217"/>
        </w:trPr>
        <w:tc>
          <w:tcPr>
            <w:tcW w:w="2904" w:type="dxa"/>
          </w:tcPr>
          <w:p w14:paraId="51CB237E" w14:textId="04C57D9B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Commercial</w:t>
            </w:r>
          </w:p>
        </w:tc>
        <w:tc>
          <w:tcPr>
            <w:tcW w:w="2761" w:type="dxa"/>
          </w:tcPr>
          <w:p w14:paraId="7D5A9952" w14:textId="29497721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433" w:type="dxa"/>
          </w:tcPr>
          <w:p w14:paraId="09443056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73DA6532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7DD55CAC" w14:textId="77777777" w:rsidTr="00FC40DA">
        <w:trPr>
          <w:trHeight w:val="1231"/>
        </w:trPr>
        <w:tc>
          <w:tcPr>
            <w:tcW w:w="2904" w:type="dxa"/>
          </w:tcPr>
          <w:p w14:paraId="18A38E2C" w14:textId="4EDEAE51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 xml:space="preserve">แบบประเมินคุณภาพการส่งมอบสินค้า/บริการ </w:t>
            </w:r>
            <w:r w:rsidRPr="00BC0766">
              <w:rPr>
                <w:rFonts w:ascii="BrowalliaUPC" w:hAnsi="BrowalliaUPC" w:cs="BrowalliaUPC"/>
                <w:sz w:val="32"/>
                <w:szCs w:val="32"/>
              </w:rPr>
              <w:t>IT</w:t>
            </w:r>
          </w:p>
        </w:tc>
        <w:tc>
          <w:tcPr>
            <w:tcW w:w="2761" w:type="dxa"/>
          </w:tcPr>
          <w:p w14:paraId="5AD362E6" w14:textId="014C92DC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433" w:type="dxa"/>
          </w:tcPr>
          <w:p w14:paraId="17FF0632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7A85E5FF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6A9458FF" w14:textId="77777777" w:rsidTr="00FC40DA">
        <w:trPr>
          <w:trHeight w:val="1217"/>
        </w:trPr>
        <w:tc>
          <w:tcPr>
            <w:tcW w:w="2904" w:type="dxa"/>
          </w:tcPr>
          <w:p w14:paraId="2FEC5A80" w14:textId="677D5720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Logistics</w:t>
            </w:r>
          </w:p>
        </w:tc>
        <w:tc>
          <w:tcPr>
            <w:tcW w:w="2761" w:type="dxa"/>
          </w:tcPr>
          <w:p w14:paraId="7C086C3D" w14:textId="3EEF3C5A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433" w:type="dxa"/>
          </w:tcPr>
          <w:p w14:paraId="2D9D736C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6A2D654E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3DFD6292" w14:textId="77777777" w:rsidTr="00FC40DA">
        <w:trPr>
          <w:trHeight w:val="1231"/>
        </w:trPr>
        <w:tc>
          <w:tcPr>
            <w:tcW w:w="2904" w:type="dxa"/>
          </w:tcPr>
          <w:p w14:paraId="3C0CCD2D" w14:textId="6EAEBCEA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Outsource</w:t>
            </w:r>
          </w:p>
        </w:tc>
        <w:tc>
          <w:tcPr>
            <w:tcW w:w="2761" w:type="dxa"/>
          </w:tcPr>
          <w:p w14:paraId="6719A53E" w14:textId="27B5C92C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433" w:type="dxa"/>
          </w:tcPr>
          <w:p w14:paraId="0C61C61D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5DE53A60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6ABFE07C" w14:textId="77777777" w:rsidTr="00FC40DA">
        <w:trPr>
          <w:trHeight w:val="1217"/>
        </w:trPr>
        <w:tc>
          <w:tcPr>
            <w:tcW w:w="2904" w:type="dxa"/>
          </w:tcPr>
          <w:p w14:paraId="75DC1495" w14:textId="35AE59B8" w:rsidR="00FC40DA" w:rsidRPr="00BC0766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</w:pPr>
            <w:r w:rsidRPr="00FD5FD0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WASTE</w:t>
            </w:r>
          </w:p>
        </w:tc>
        <w:tc>
          <w:tcPr>
            <w:tcW w:w="2761" w:type="dxa"/>
          </w:tcPr>
          <w:p w14:paraId="2541AEB3" w14:textId="1F4FD26E" w:rsidR="00FC40DA" w:rsidRPr="004A7F7D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2433" w:type="dxa"/>
          </w:tcPr>
          <w:p w14:paraId="1DF9EBC7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63D7D980" w14:textId="77777777" w:rsidR="00FC40DA" w:rsidRDefault="00FC40DA" w:rsidP="008E7AEF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</w:tbl>
    <w:p w14:paraId="1C5C634F" w14:textId="69CF9AA9" w:rsidR="00FF481F" w:rsidRDefault="00FF481F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C6D2ED1" w14:textId="63A9F791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A8B683F" w14:textId="212AE1F3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65C1D04" w14:textId="45D02CB1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5E4F5FCF" w14:textId="261B7C6A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780BDC9" w14:textId="70FD823C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87A3D2B" w14:textId="148980C0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7A1D0F54" w14:textId="47E1F197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1FE133C" w14:textId="4B34B56B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4020B4CB" w14:textId="41C4B14E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31D2C3D8" w14:textId="77777777" w:rsidR="00BC0766" w:rsidRDefault="00BC0766" w:rsidP="00905FEE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7F51CC6B" w14:textId="130AD9DA" w:rsidR="00BC0766" w:rsidRDefault="00BC0766" w:rsidP="00905FEE">
      <w:pPr>
        <w:pStyle w:val="BodyText"/>
        <w:jc w:val="thaiDistribute"/>
        <w:rPr>
          <w:rFonts w:ascii="BrowalliaUPC" w:hAnsi="BrowalliaUPC" w:cs="BrowalliaUPC" w:hint="cs"/>
          <w:sz w:val="32"/>
          <w:szCs w:val="32"/>
          <w:cs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ab/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เพิ่มแบบประเมิน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5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ฟอร์ม </w:t>
      </w:r>
    </w:p>
    <w:tbl>
      <w:tblPr>
        <w:tblStyle w:val="TableGrid"/>
        <w:tblW w:w="8499" w:type="dxa"/>
        <w:tblInd w:w="567" w:type="dxa"/>
        <w:tblLook w:val="04A0" w:firstRow="1" w:lastRow="0" w:firstColumn="1" w:lastColumn="0" w:noHBand="0" w:noVBand="1"/>
      </w:tblPr>
      <w:tblGrid>
        <w:gridCol w:w="3048"/>
        <w:gridCol w:w="2459"/>
        <w:gridCol w:w="2992"/>
      </w:tblGrid>
      <w:tr w:rsidR="00FC40DA" w14:paraId="56CABB05" w14:textId="77777777" w:rsidTr="00FC40DA">
        <w:trPr>
          <w:trHeight w:val="410"/>
        </w:trPr>
        <w:tc>
          <w:tcPr>
            <w:tcW w:w="3048" w:type="dxa"/>
          </w:tcPr>
          <w:p w14:paraId="5C146696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</w:p>
        </w:tc>
        <w:tc>
          <w:tcPr>
            <w:tcW w:w="2459" w:type="dxa"/>
            <w:vAlign w:val="bottom"/>
          </w:tcPr>
          <w:p w14:paraId="2B5FE10D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2992" w:type="dxa"/>
          </w:tcPr>
          <w:p w14:paraId="18498046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Remark</w:t>
            </w:r>
          </w:p>
        </w:tc>
      </w:tr>
      <w:tr w:rsidR="00FC40DA" w14:paraId="64896427" w14:textId="77777777" w:rsidTr="00FC40DA">
        <w:trPr>
          <w:trHeight w:val="1576"/>
        </w:trPr>
        <w:tc>
          <w:tcPr>
            <w:tcW w:w="3048" w:type="dxa"/>
          </w:tcPr>
          <w:p w14:paraId="3A75947F" w14:textId="5D0DC399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  (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Agile)</w:t>
            </w:r>
          </w:p>
        </w:tc>
        <w:tc>
          <w:tcPr>
            <w:tcW w:w="2459" w:type="dxa"/>
          </w:tcPr>
          <w:p w14:paraId="4ECE3B81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1 Times/Year</w:t>
            </w:r>
          </w:p>
        </w:tc>
        <w:tc>
          <w:tcPr>
            <w:tcW w:w="2992" w:type="dxa"/>
          </w:tcPr>
          <w:p w14:paraId="17D6EF56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58CDA6EB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</w:p>
        </w:tc>
      </w:tr>
      <w:tr w:rsidR="00FC40DA" w14:paraId="698601E5" w14:textId="77777777" w:rsidTr="00FC40DA">
        <w:trPr>
          <w:trHeight w:val="1576"/>
        </w:trPr>
        <w:tc>
          <w:tcPr>
            <w:tcW w:w="3048" w:type="dxa"/>
          </w:tcPr>
          <w:p w14:paraId="05D423C2" w14:textId="1937F1FB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แบบประเมินคุณภาพการส่งมอบสินค้า/บริการ(</w:t>
            </w:r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Property)</w:t>
            </w:r>
          </w:p>
        </w:tc>
        <w:tc>
          <w:tcPr>
            <w:tcW w:w="2459" w:type="dxa"/>
          </w:tcPr>
          <w:p w14:paraId="7A6CF509" w14:textId="289C0DF4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992" w:type="dxa"/>
          </w:tcPr>
          <w:p w14:paraId="2BA87901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41014A23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040ECF60" w14:textId="77777777" w:rsidTr="00FC40DA">
        <w:trPr>
          <w:trHeight w:val="1590"/>
        </w:trPr>
        <w:tc>
          <w:tcPr>
            <w:tcW w:w="3048" w:type="dxa"/>
          </w:tcPr>
          <w:p w14:paraId="55039E95" w14:textId="772F39F6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 xml:space="preserve">แบบประเมินคุณภาพการส่งมอบสินค้า/บริการ </w:t>
            </w:r>
            <w:proofErr w:type="spellStart"/>
            <w:r w:rsidRPr="00BC0766">
              <w:rPr>
                <w:rFonts w:ascii="BrowalliaUPC" w:hAnsi="BrowalliaUPC" w:cs="BrowalliaUPC"/>
                <w:sz w:val="32"/>
                <w:szCs w:val="32"/>
                <w:lang w:bidi="th-TH"/>
              </w:rPr>
              <w:t>Energy&amp;Chemical</w:t>
            </w:r>
            <w:proofErr w:type="spellEnd"/>
          </w:p>
        </w:tc>
        <w:tc>
          <w:tcPr>
            <w:tcW w:w="2459" w:type="dxa"/>
          </w:tcPr>
          <w:p w14:paraId="7FCAC43E" w14:textId="02E55461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1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992" w:type="dxa"/>
          </w:tcPr>
          <w:p w14:paraId="7936EF21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20D770CB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336E6B02" w14:textId="77777777" w:rsidTr="00FC40DA">
        <w:trPr>
          <w:trHeight w:val="1576"/>
        </w:trPr>
        <w:tc>
          <w:tcPr>
            <w:tcW w:w="3048" w:type="dxa"/>
          </w:tcPr>
          <w:p w14:paraId="2BC6108F" w14:textId="58B1E4A5" w:rsidR="00FC40DA" w:rsidRPr="00BC0766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Raw material </w:t>
            </w:r>
          </w:p>
        </w:tc>
        <w:tc>
          <w:tcPr>
            <w:tcW w:w="2459" w:type="dxa"/>
          </w:tcPr>
          <w:p w14:paraId="134AEB47" w14:textId="2A4251A6" w:rsidR="00FC40DA" w:rsidRPr="004A7F7D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2 Times/Year</w:t>
            </w:r>
          </w:p>
        </w:tc>
        <w:tc>
          <w:tcPr>
            <w:tcW w:w="2992" w:type="dxa"/>
          </w:tcPr>
          <w:p w14:paraId="4B80C80A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3C30B3CC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  <w:tr w:rsidR="00FC40DA" w14:paraId="2F16AB05" w14:textId="77777777" w:rsidTr="00FC40DA">
        <w:trPr>
          <w:trHeight w:val="1576"/>
        </w:trPr>
        <w:tc>
          <w:tcPr>
            <w:tcW w:w="3048" w:type="dxa"/>
          </w:tcPr>
          <w:p w14:paraId="785F31B1" w14:textId="1F4271E1" w:rsidR="00FC40DA" w:rsidRPr="00BC0766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 w:rsidRPr="00BC0766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>แบบประเมินคุณภาพการส่งมอบสินค้า/บริการ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Packaging</w:t>
            </w:r>
          </w:p>
        </w:tc>
        <w:tc>
          <w:tcPr>
            <w:tcW w:w="2459" w:type="dxa"/>
          </w:tcPr>
          <w:p w14:paraId="2CF7484F" w14:textId="4D43056D" w:rsidR="00FC40DA" w:rsidRPr="004A7F7D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sz w:val="32"/>
                <w:szCs w:val="32"/>
              </w:rPr>
              <w:t>2 Times/Year</w:t>
            </w:r>
          </w:p>
        </w:tc>
        <w:tc>
          <w:tcPr>
            <w:tcW w:w="2992" w:type="dxa"/>
          </w:tcPr>
          <w:p w14:paraId="2686F5A3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259DBADE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</w:p>
        </w:tc>
      </w:tr>
    </w:tbl>
    <w:p w14:paraId="58E9CB95" w14:textId="1B42DFFE" w:rsidR="005A34C8" w:rsidRDefault="005A34C8" w:rsidP="00FF481F">
      <w:pPr>
        <w:rPr>
          <w:rFonts w:ascii="BrowalliaUPC" w:eastAsia="Times New Roman" w:hAnsi="BrowalliaUPC"/>
          <w:sz w:val="32"/>
        </w:rPr>
      </w:pPr>
    </w:p>
    <w:p w14:paraId="6F97C22D" w14:textId="39A46D07" w:rsidR="00D201CE" w:rsidRDefault="00D201CE" w:rsidP="00D201CE">
      <w:pPr>
        <w:ind w:firstLine="720"/>
        <w:rPr>
          <w:rFonts w:ascii="BrowalliaUPC" w:eastAsia="Times New Roman" w:hAnsi="BrowalliaUPC"/>
          <w:sz w:val="32"/>
        </w:rPr>
      </w:pPr>
      <w:r>
        <w:rPr>
          <w:rFonts w:ascii="BrowalliaUPC" w:eastAsia="Times New Roman" w:hAnsi="BrowalliaUPC" w:hint="cs"/>
          <w:sz w:val="32"/>
          <w:cs/>
        </w:rPr>
        <w:t xml:space="preserve">ยกเลิกใช้แบบฟอร์ม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28"/>
        <w:gridCol w:w="2443"/>
        <w:gridCol w:w="2973"/>
      </w:tblGrid>
      <w:tr w:rsidR="00FC40DA" w14:paraId="5D62C9C0" w14:textId="77777777" w:rsidTr="00FC40DA">
        <w:trPr>
          <w:trHeight w:val="423"/>
        </w:trPr>
        <w:tc>
          <w:tcPr>
            <w:tcW w:w="3028" w:type="dxa"/>
          </w:tcPr>
          <w:p w14:paraId="1E7DE0DB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</w:pPr>
            <w:r w:rsidRPr="00831A85">
              <w:rPr>
                <w:rFonts w:ascii="BrowalliaUPC" w:hAnsi="BrowalliaUPC" w:cs="BrowalliaUPC"/>
                <w:b/>
                <w:bCs/>
                <w:sz w:val="32"/>
                <w:szCs w:val="32"/>
                <w:lang w:bidi="th-TH"/>
              </w:rPr>
              <w:t>Report</w:t>
            </w:r>
          </w:p>
        </w:tc>
        <w:tc>
          <w:tcPr>
            <w:tcW w:w="2443" w:type="dxa"/>
            <w:vAlign w:val="bottom"/>
          </w:tcPr>
          <w:p w14:paraId="3C4253AA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Frequency</w:t>
            </w:r>
          </w:p>
        </w:tc>
        <w:tc>
          <w:tcPr>
            <w:tcW w:w="2973" w:type="dxa"/>
          </w:tcPr>
          <w:p w14:paraId="57907EF1" w14:textId="77777777" w:rsidR="00FC40DA" w:rsidRPr="00831A85" w:rsidRDefault="00FC40DA" w:rsidP="003B77CC">
            <w:pPr>
              <w:pStyle w:val="BodyText"/>
              <w:jc w:val="center"/>
              <w:rPr>
                <w:rFonts w:ascii="BrowalliaUPC" w:hAnsi="BrowalliaUPC" w:cs="BrowalliaUPC"/>
                <w:b/>
                <w:bCs/>
                <w:sz w:val="32"/>
                <w:szCs w:val="32"/>
              </w:rPr>
            </w:pPr>
            <w:r w:rsidRPr="004A7F7D">
              <w:rPr>
                <w:rFonts w:ascii="BrowalliaUPC" w:hAnsi="BrowalliaUPC" w:cs="BrowalliaUPC"/>
                <w:b/>
                <w:bCs/>
                <w:sz w:val="32"/>
                <w:szCs w:val="32"/>
              </w:rPr>
              <w:t>Remark</w:t>
            </w:r>
          </w:p>
        </w:tc>
      </w:tr>
      <w:tr w:rsidR="00FC40DA" w14:paraId="1CBBDA26" w14:textId="77777777" w:rsidTr="00FC40DA">
        <w:trPr>
          <w:trHeight w:val="1624"/>
        </w:trPr>
        <w:tc>
          <w:tcPr>
            <w:tcW w:w="3028" w:type="dxa"/>
          </w:tcPr>
          <w:p w14:paraId="31E2C1AA" w14:textId="5B248791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 w:rsidRPr="00D201CE">
              <w:rPr>
                <w:rFonts w:ascii="BrowalliaUPC" w:hAnsi="BrowalliaUPC" w:cs="BrowalliaUPC"/>
                <w:sz w:val="32"/>
                <w:szCs w:val="32"/>
                <w:cs/>
                <w:lang w:bidi="th-TH"/>
              </w:rPr>
              <w:t xml:space="preserve">แบบประเมินคุณภาพการส่งมอบสินค้า/บริการ </w:t>
            </w:r>
            <w:r w:rsidRPr="00D201CE">
              <w:rPr>
                <w:rFonts w:ascii="BrowalliaUPC" w:hAnsi="BrowalliaUPC" w:cs="BrowalliaUPC"/>
                <w:sz w:val="32"/>
                <w:szCs w:val="32"/>
                <w:lang w:bidi="th-TH"/>
              </w:rPr>
              <w:t>RAW MATERIAL &amp; PKG</w:t>
            </w:r>
          </w:p>
        </w:tc>
        <w:tc>
          <w:tcPr>
            <w:tcW w:w="2443" w:type="dxa"/>
          </w:tcPr>
          <w:p w14:paraId="36ACC003" w14:textId="5CA4B2B9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>2</w:t>
            </w:r>
            <w:r w:rsidRPr="004A7F7D">
              <w:rPr>
                <w:rFonts w:ascii="BrowalliaUPC" w:hAnsi="BrowalliaUPC" w:cs="BrowalliaUPC"/>
                <w:sz w:val="32"/>
                <w:szCs w:val="32"/>
              </w:rPr>
              <w:t xml:space="preserve"> Times/Year</w:t>
            </w:r>
          </w:p>
        </w:tc>
        <w:tc>
          <w:tcPr>
            <w:tcW w:w="2973" w:type="dxa"/>
          </w:tcPr>
          <w:p w14:paraId="228A2511" w14:textId="77777777" w:rsidR="00FC40DA" w:rsidRDefault="00FC40DA" w:rsidP="00FC40DA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ประเมินทุก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 xml:space="preserve">Vendor </w:t>
            </w:r>
            <w:r>
              <w:rPr>
                <w:rFonts w:ascii="BrowalliaUPC" w:hAnsi="BrowalliaUPC" w:cs="BrowalliaUPC" w:hint="cs"/>
                <w:sz w:val="32"/>
                <w:szCs w:val="32"/>
                <w:cs/>
                <w:lang w:bidi="th-TH"/>
              </w:rPr>
              <w:t xml:space="preserve">ที่มีมูลค่า </w:t>
            </w:r>
            <w:r>
              <w:rPr>
                <w:rFonts w:ascii="BrowalliaUPC" w:hAnsi="BrowalliaUPC" w:cs="BrowalliaUPC"/>
                <w:sz w:val="32"/>
                <w:szCs w:val="32"/>
                <w:lang w:bidi="th-TH"/>
              </w:rPr>
              <w:t>Spending &gt;1M</w:t>
            </w:r>
          </w:p>
          <w:p w14:paraId="1C4EF93A" w14:textId="77777777" w:rsidR="00FC40DA" w:rsidRDefault="00FC40DA" w:rsidP="003B77CC">
            <w:pPr>
              <w:pStyle w:val="BodyText"/>
              <w:rPr>
                <w:rFonts w:ascii="BrowalliaUPC" w:hAnsi="BrowalliaUPC" w:cs="BrowalliaUPC"/>
                <w:sz w:val="32"/>
                <w:szCs w:val="32"/>
                <w:lang w:bidi="th-TH"/>
              </w:rPr>
            </w:pPr>
          </w:p>
        </w:tc>
      </w:tr>
    </w:tbl>
    <w:p w14:paraId="44341E5E" w14:textId="35694417" w:rsidR="00D201CE" w:rsidRDefault="00D201CE" w:rsidP="00FF481F">
      <w:pPr>
        <w:rPr>
          <w:rFonts w:ascii="BrowalliaUPC" w:eastAsia="Times New Roman" w:hAnsi="BrowalliaUPC"/>
          <w:sz w:val="32"/>
        </w:rPr>
      </w:pPr>
    </w:p>
    <w:p w14:paraId="2265FAE0" w14:textId="3D563905" w:rsidR="00D201CE" w:rsidRDefault="00D201CE" w:rsidP="00FF481F">
      <w:pPr>
        <w:rPr>
          <w:rFonts w:ascii="BrowalliaUPC" w:eastAsia="Times New Roman" w:hAnsi="BrowalliaUPC"/>
          <w:sz w:val="32"/>
        </w:rPr>
      </w:pPr>
    </w:p>
    <w:p w14:paraId="2FD63FE5" w14:textId="495E0E2E" w:rsidR="00D201CE" w:rsidRDefault="00D201CE" w:rsidP="00FF481F">
      <w:pPr>
        <w:rPr>
          <w:rFonts w:ascii="BrowalliaUPC" w:eastAsia="Times New Roman" w:hAnsi="BrowalliaUPC"/>
          <w:sz w:val="32"/>
        </w:rPr>
      </w:pPr>
    </w:p>
    <w:p w14:paraId="123177EC" w14:textId="77777777" w:rsidR="00782AFD" w:rsidRDefault="00782AFD" w:rsidP="005F0411">
      <w:pPr>
        <w:pStyle w:val="BodyText"/>
        <w:ind w:left="567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</w:p>
    <w:p w14:paraId="6052B3E6" w14:textId="5CA3C7B6" w:rsidR="00250A5F" w:rsidRDefault="00250A5F" w:rsidP="005F0411">
      <w:pPr>
        <w:pStyle w:val="BodyText"/>
        <w:ind w:left="567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 w:rsidRPr="00B25EFD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lastRenderedPageBreak/>
        <w:t>ขั้นตอน</w:t>
      </w:r>
      <w:r w:rsidR="00B25EFD" w:rsidRPr="00B25EFD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การปฏิบัติงาน</w:t>
      </w:r>
      <w:r w:rsidR="00992454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 xml:space="preserve"> </w:t>
      </w:r>
      <w:r w:rsidR="00992454">
        <w:rPr>
          <w:rFonts w:ascii="BrowalliaUPC" w:hAnsi="BrowalliaUPC" w:cs="BrowalliaUPC"/>
          <w:b/>
          <w:bCs/>
          <w:sz w:val="32"/>
          <w:szCs w:val="32"/>
          <w:lang w:bidi="th-TH"/>
        </w:rPr>
        <w:t>(As Is)</w:t>
      </w:r>
    </w:p>
    <w:p w14:paraId="25DA1127" w14:textId="12021B4C" w:rsidR="00457C00" w:rsidRDefault="00457C00" w:rsidP="00457C00">
      <w:pPr>
        <w:pStyle w:val="BodyText"/>
        <w:ind w:left="567"/>
        <w:jc w:val="center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1793BEAC" wp14:editId="3673EF48">
            <wp:extent cx="3345942" cy="1586735"/>
            <wp:effectExtent l="19050" t="19050" r="2603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186" cy="160771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DEC60" w14:textId="62221FFF" w:rsidR="00457C00" w:rsidRPr="00457C00" w:rsidRDefault="00457C00" w:rsidP="00457C00">
      <w:pPr>
        <w:pStyle w:val="BodyText"/>
        <w:ind w:left="567"/>
        <w:jc w:val="center"/>
        <w:rPr>
          <w:rFonts w:ascii="BrowalliaUPC" w:hAnsi="BrowalliaUPC" w:cs="BrowalliaUPC"/>
          <w:sz w:val="28"/>
          <w:szCs w:val="28"/>
          <w:lang w:bidi="th-TH"/>
        </w:rPr>
      </w:pPr>
      <w:r w:rsidRPr="00457C00">
        <w:rPr>
          <w:rFonts w:ascii="BrowalliaUPC" w:hAnsi="BrowalliaUPC" w:cs="BrowalliaUPC"/>
          <w:sz w:val="28"/>
          <w:szCs w:val="28"/>
          <w:lang w:bidi="th-TH"/>
        </w:rPr>
        <w:t>Dataflow for Vendor Evaluation &amp; Satisfaction</w:t>
      </w:r>
      <w:r w:rsidR="00716FE1">
        <w:rPr>
          <w:rFonts w:ascii="BrowalliaUPC" w:hAnsi="BrowalliaUPC" w:cs="BrowalliaUPC"/>
          <w:sz w:val="28"/>
          <w:szCs w:val="28"/>
          <w:lang w:bidi="th-TH"/>
        </w:rPr>
        <w:t xml:space="preserve"> (As Is)</w:t>
      </w:r>
    </w:p>
    <w:p w14:paraId="402129CF" w14:textId="0C42D169" w:rsidR="003D7426" w:rsidRDefault="003D7426" w:rsidP="00977F87">
      <w:pPr>
        <w:pStyle w:val="BodyText"/>
        <w:numPr>
          <w:ilvl w:val="0"/>
          <w:numId w:val="8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3D7426">
        <w:rPr>
          <w:rFonts w:ascii="BrowalliaUPC" w:hAnsi="BrowalliaUPC" w:cs="BrowalliaUPC" w:hint="cs"/>
          <w:sz w:val="32"/>
          <w:szCs w:val="32"/>
          <w:cs/>
          <w:lang w:bidi="th-TH"/>
        </w:rPr>
        <w:t>ผู้ประเมิน</w:t>
      </w:r>
      <w:r w:rsidR="00DA0D6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ทำการประเมินผ่าน </w:t>
      </w:r>
      <w:r w:rsidR="00DA0D65">
        <w:rPr>
          <w:rFonts w:ascii="BrowalliaUPC" w:hAnsi="BrowalliaUPC" w:cs="BrowalliaUPC"/>
          <w:sz w:val="32"/>
          <w:szCs w:val="32"/>
          <w:lang w:bidi="th-TH"/>
        </w:rPr>
        <w:t xml:space="preserve">Excel </w:t>
      </w:r>
      <w:r w:rsidR="00DA0D6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หรือ </w:t>
      </w:r>
      <w:r w:rsidR="00DA0D65">
        <w:rPr>
          <w:rFonts w:ascii="BrowalliaUPC" w:hAnsi="BrowalliaUPC" w:cs="BrowalliaUPC"/>
          <w:sz w:val="32"/>
          <w:szCs w:val="32"/>
          <w:lang w:bidi="th-TH"/>
        </w:rPr>
        <w:t>Microsoft Form</w:t>
      </w:r>
    </w:p>
    <w:p w14:paraId="6166FE9C" w14:textId="17113520" w:rsidR="00241F7E" w:rsidRDefault="00241F7E" w:rsidP="00977F87">
      <w:pPr>
        <w:pStyle w:val="BodyText"/>
        <w:numPr>
          <w:ilvl w:val="0"/>
          <w:numId w:val="8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เมื่อถึงรอบการสรุปผลการประเมิน ทาง</w:t>
      </w:r>
      <w:r w:rsidR="00A773C8">
        <w:rPr>
          <w:rFonts w:ascii="BrowalliaUPC" w:hAnsi="BrowalliaUPC" w:cs="BrowalliaUPC" w:hint="cs"/>
          <w:sz w:val="32"/>
          <w:szCs w:val="32"/>
          <w:cs/>
          <w:lang w:bidi="th-TH"/>
        </w:rPr>
        <w:t>หน่วยงาน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จัดซื้อจะรวบรวมผลการประเมิน</w:t>
      </w:r>
      <w:r w:rsidR="009D4428">
        <w:rPr>
          <w:rFonts w:ascii="BrowalliaUPC" w:hAnsi="BrowalliaUPC" w:cs="BrowalliaUPC" w:hint="cs"/>
          <w:sz w:val="32"/>
          <w:szCs w:val="32"/>
          <w:cs/>
          <w:lang w:bidi="th-TH"/>
        </w:rPr>
        <w:t>และนำมา</w:t>
      </w:r>
      <w:r w:rsidR="005F1DB5">
        <w:rPr>
          <w:rFonts w:ascii="BrowalliaUPC" w:hAnsi="BrowalliaUPC" w:cs="BrowalliaUPC" w:hint="cs"/>
          <w:sz w:val="32"/>
          <w:szCs w:val="32"/>
          <w:cs/>
          <w:lang w:bidi="th-TH"/>
        </w:rPr>
        <w:t>สรุปผล</w:t>
      </w:r>
    </w:p>
    <w:p w14:paraId="65547F84" w14:textId="047DDD2C" w:rsidR="005F1DB5" w:rsidRPr="00241F7E" w:rsidRDefault="005F1DB5" w:rsidP="00977F87">
      <w:pPr>
        <w:pStyle w:val="BodyText"/>
        <w:numPr>
          <w:ilvl w:val="0"/>
          <w:numId w:val="8"/>
        </w:numPr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จัดทำ</w:t>
      </w:r>
      <w:r w:rsidR="008E793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สรุปผลการประเมินในรูปแบบ </w:t>
      </w:r>
      <w:r w:rsidR="008E7936">
        <w:rPr>
          <w:rFonts w:ascii="BrowalliaUPC" w:hAnsi="BrowalliaUPC" w:cs="BrowalliaUPC"/>
          <w:sz w:val="32"/>
          <w:szCs w:val="32"/>
          <w:lang w:bidi="th-TH"/>
        </w:rPr>
        <w:t xml:space="preserve">Excel </w:t>
      </w:r>
      <w:r w:rsidR="008E793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ที่เป็น </w:t>
      </w:r>
      <w:r w:rsidR="008E7936">
        <w:rPr>
          <w:rFonts w:ascii="BrowalliaUPC" w:hAnsi="BrowalliaUPC" w:cs="BrowalliaUPC"/>
          <w:sz w:val="32"/>
          <w:szCs w:val="32"/>
          <w:lang w:bidi="th-TH"/>
        </w:rPr>
        <w:t xml:space="preserve">Format </w:t>
      </w:r>
      <w:r w:rsidR="008E7936">
        <w:rPr>
          <w:rFonts w:ascii="BrowalliaUPC" w:hAnsi="BrowalliaUPC" w:cs="BrowalliaUPC" w:hint="cs"/>
          <w:sz w:val="32"/>
          <w:szCs w:val="32"/>
          <w:cs/>
          <w:lang w:bidi="th-TH"/>
        </w:rPr>
        <w:t>สำหรับนำไปออกรายงาน</w:t>
      </w:r>
      <w:r w:rsidR="00E03011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บน </w:t>
      </w:r>
      <w:r w:rsidR="00E03011"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3ED5A81A" w14:textId="77777777" w:rsidR="00C62782" w:rsidRDefault="00C62782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0E55875B" w14:textId="52325F50" w:rsidR="003A443C" w:rsidRDefault="003A443C" w:rsidP="003A443C">
      <w:pPr>
        <w:pStyle w:val="BodyText"/>
        <w:ind w:left="567"/>
        <w:jc w:val="thaiDistribute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 w:rsidRPr="00B25EFD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ขั้นตอนการปฏิบัติงาน</w:t>
      </w:r>
      <w:r w:rsidR="00992454">
        <w:rPr>
          <w:rFonts w:ascii="BrowalliaUPC" w:hAnsi="BrowalliaUPC" w:cs="BrowalliaUPC"/>
          <w:b/>
          <w:bCs/>
          <w:sz w:val="32"/>
          <w:szCs w:val="32"/>
          <w:lang w:bidi="th-TH"/>
        </w:rPr>
        <w:t xml:space="preserve"> (To Be)</w:t>
      </w:r>
    </w:p>
    <w:p w14:paraId="717F6C8E" w14:textId="151F477F" w:rsidR="00716FE1" w:rsidRDefault="00B15E82" w:rsidP="00B15E82">
      <w:pPr>
        <w:pStyle w:val="BodyText"/>
        <w:ind w:left="567"/>
        <w:jc w:val="center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11233E0A" wp14:editId="330B976B">
            <wp:extent cx="5732145" cy="1056640"/>
            <wp:effectExtent l="19050" t="19050" r="2095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566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6863C" w14:textId="102626E4" w:rsidR="00B15E82" w:rsidRPr="00B15E82" w:rsidRDefault="00B15E82" w:rsidP="00B15E82">
      <w:pPr>
        <w:pStyle w:val="BodyText"/>
        <w:ind w:left="567"/>
        <w:jc w:val="center"/>
        <w:rPr>
          <w:rFonts w:ascii="BrowalliaUPC" w:hAnsi="BrowalliaUPC" w:cs="BrowalliaUPC"/>
          <w:sz w:val="28"/>
          <w:szCs w:val="28"/>
          <w:lang w:bidi="th-TH"/>
        </w:rPr>
      </w:pPr>
      <w:r w:rsidRPr="00457C00">
        <w:rPr>
          <w:rFonts w:ascii="BrowalliaUPC" w:hAnsi="BrowalliaUPC" w:cs="BrowalliaUPC"/>
          <w:sz w:val="28"/>
          <w:szCs w:val="28"/>
          <w:lang w:bidi="th-TH"/>
        </w:rPr>
        <w:t>Dataflow for Vendor Evaluation &amp; Satisfaction</w:t>
      </w:r>
      <w:r>
        <w:rPr>
          <w:rFonts w:ascii="BrowalliaUPC" w:hAnsi="BrowalliaUPC" w:cs="BrowalliaUPC"/>
          <w:sz w:val="28"/>
          <w:szCs w:val="28"/>
          <w:lang w:bidi="th-TH"/>
        </w:rPr>
        <w:t xml:space="preserve"> (To Be)</w:t>
      </w:r>
    </w:p>
    <w:p w14:paraId="4B31BA0F" w14:textId="2602C129" w:rsidR="00C22859" w:rsidRDefault="00824CFA" w:rsidP="00977F87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 w:rsidRPr="00824CFA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ผู้ประเมินทำแบบประเมินผ่าน </w:t>
      </w:r>
      <w:r w:rsidRPr="00824CFA">
        <w:rPr>
          <w:rFonts w:ascii="BrowalliaUPC" w:hAnsi="BrowalliaUPC" w:cs="BrowalliaUPC"/>
          <w:sz w:val="32"/>
          <w:szCs w:val="32"/>
        </w:rPr>
        <w:t>Microsoft Form</w:t>
      </w:r>
      <w:r w:rsidR="00BE04B2">
        <w:rPr>
          <w:rFonts w:ascii="BrowalliaUPC" w:hAnsi="BrowalliaUPC" w:cs="BrowalliaUPC"/>
          <w:sz w:val="32"/>
          <w:szCs w:val="32"/>
        </w:rPr>
        <w:t xml:space="preserve"> </w:t>
      </w:r>
    </w:p>
    <w:p w14:paraId="66A778F7" w14:textId="19BFB308" w:rsidR="00E52055" w:rsidRDefault="00E52055" w:rsidP="00977F87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เมื่อกด 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Submit </w:t>
      </w:r>
      <w:r w:rsidR="009E34F4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แล้ว </w:t>
      </w:r>
      <w:r w:rsidR="005F145E">
        <w:rPr>
          <w:rFonts w:ascii="BrowalliaUPC" w:hAnsi="BrowalliaUPC" w:cs="BrowalliaUPC"/>
          <w:sz w:val="32"/>
          <w:szCs w:val="32"/>
          <w:lang w:bidi="th-TH"/>
        </w:rPr>
        <w:t xml:space="preserve">Microsoft Power Automate </w:t>
      </w:r>
      <w:r w:rsidR="00402422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จะดึงข้อมูลการประเมินเก็บไว้ใน </w:t>
      </w:r>
      <w:proofErr w:type="spellStart"/>
      <w:r w:rsidR="00402422">
        <w:rPr>
          <w:rFonts w:ascii="BrowalliaUPC" w:hAnsi="BrowalliaUPC" w:cs="BrowalliaUPC"/>
          <w:sz w:val="32"/>
          <w:szCs w:val="32"/>
          <w:lang w:bidi="th-TH"/>
        </w:rPr>
        <w:t>Sharepoint</w:t>
      </w:r>
      <w:proofErr w:type="spellEnd"/>
      <w:r w:rsidR="00402422">
        <w:rPr>
          <w:rFonts w:ascii="BrowalliaUPC" w:hAnsi="BrowalliaUPC" w:cs="BrowalliaUPC"/>
          <w:sz w:val="32"/>
          <w:szCs w:val="32"/>
          <w:lang w:bidi="th-TH"/>
        </w:rPr>
        <w:t xml:space="preserve"> List</w:t>
      </w:r>
    </w:p>
    <w:p w14:paraId="6A43F09A" w14:textId="6A1F05FC" w:rsidR="006E6929" w:rsidRDefault="006E6929" w:rsidP="00977F87">
      <w:pPr>
        <w:pStyle w:val="BodyText"/>
        <w:numPr>
          <w:ilvl w:val="0"/>
          <w:numId w:val="7"/>
        </w:numPr>
        <w:jc w:val="thaiDistribute"/>
        <w:rPr>
          <w:rFonts w:ascii="BrowalliaUPC" w:hAnsi="BrowalliaUPC" w:cs="BrowalliaUPC"/>
          <w:sz w:val="32"/>
          <w:szCs w:val="32"/>
        </w:rPr>
      </w:pPr>
      <w:r>
        <w:rPr>
          <w:rFonts w:ascii="BrowalliaUPC" w:hAnsi="BrowalliaUPC" w:cs="BrowalliaUPC" w:hint="cs"/>
          <w:sz w:val="32"/>
          <w:szCs w:val="32"/>
          <w:cs/>
          <w:lang w:bidi="th-TH"/>
        </w:rPr>
        <w:t>เมื่อถ</w:t>
      </w:r>
      <w:r w:rsidR="00C44C55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ึงรอบการสรุปผลการประเมิน ระบบจะประมวลผลดึงข้อมูลจาก </w:t>
      </w:r>
      <w:proofErr w:type="spellStart"/>
      <w:r w:rsidR="00C44C55">
        <w:rPr>
          <w:rFonts w:ascii="BrowalliaUPC" w:hAnsi="BrowalliaUPC" w:cs="BrowalliaUPC"/>
          <w:sz w:val="32"/>
          <w:szCs w:val="32"/>
          <w:lang w:bidi="th-TH"/>
        </w:rPr>
        <w:t>Sharepoint</w:t>
      </w:r>
      <w:proofErr w:type="spellEnd"/>
      <w:r w:rsidR="00C44C55">
        <w:rPr>
          <w:rFonts w:ascii="BrowalliaUPC" w:hAnsi="BrowalliaUPC" w:cs="BrowalliaUPC"/>
          <w:sz w:val="32"/>
          <w:szCs w:val="32"/>
          <w:lang w:bidi="th-TH"/>
        </w:rPr>
        <w:t xml:space="preserve"> List </w:t>
      </w:r>
      <w:r w:rsidR="00C44C55">
        <w:rPr>
          <w:rFonts w:ascii="BrowalliaUPC" w:hAnsi="BrowalliaUPC" w:cs="BrowalliaUPC" w:hint="cs"/>
          <w:sz w:val="32"/>
          <w:szCs w:val="32"/>
          <w:cs/>
          <w:lang w:bidi="th-TH"/>
        </w:rPr>
        <w:t>มาจัดเก็บในฐานข้อมูล</w:t>
      </w:r>
      <w:r w:rsidR="0032470F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 จากนั้น</w:t>
      </w:r>
      <w:r w:rsidR="003D7426"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จะนำข้อมูลที่ผ่านการสรุปผลการประเมินแล้วไปออกรายงานที่ </w:t>
      </w:r>
      <w:r w:rsidR="003D7426">
        <w:rPr>
          <w:rFonts w:ascii="BrowalliaUPC" w:hAnsi="BrowalliaUPC" w:cs="BrowalliaUPC"/>
          <w:sz w:val="32"/>
          <w:szCs w:val="32"/>
          <w:lang w:bidi="th-TH"/>
        </w:rPr>
        <w:t>Power BI</w:t>
      </w:r>
    </w:p>
    <w:p w14:paraId="1393AA86" w14:textId="77777777" w:rsidR="00E1649C" w:rsidRPr="00F17A69" w:rsidRDefault="00E1649C" w:rsidP="00FF481F">
      <w:pPr>
        <w:pStyle w:val="BodyText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76CF5D2B" w14:textId="2337F5CD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Sponsor</w:t>
      </w:r>
    </w:p>
    <w:p w14:paraId="0C363B94" w14:textId="11E7FCEB" w:rsidR="00DD3D2E" w:rsidRDefault="0045462E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 w:rsidRPr="0045462E">
        <w:rPr>
          <w:rFonts w:ascii="BrowalliaUPC" w:hAnsi="BrowalliaUPC" w:cs="BrowalliaUPC"/>
          <w:sz w:val="32"/>
          <w:szCs w:val="32"/>
          <w:lang w:bidi="th-TH"/>
        </w:rPr>
        <w:t xml:space="preserve">Piyachayut Ajchariyapotha </w:t>
      </w:r>
      <w:r w:rsidR="00026048">
        <w:rPr>
          <w:rFonts w:ascii="BrowalliaUPC" w:hAnsi="BrowalliaUPC" w:cs="BrowalliaUPC"/>
          <w:sz w:val="32"/>
          <w:szCs w:val="32"/>
          <w:lang w:bidi="th-TH"/>
        </w:rPr>
        <w:t>VP - Procurement</w:t>
      </w:r>
    </w:p>
    <w:p w14:paraId="1798411C" w14:textId="56738031" w:rsidR="005F0411" w:rsidRDefault="0069738A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Anote</w:t>
      </w:r>
      <w:proofErr w:type="spellEnd"/>
      <w:r w:rsidRPr="0069738A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69738A">
        <w:rPr>
          <w:rFonts w:ascii="BrowalliaUPC" w:hAnsi="BrowalliaUPC" w:cs="BrowalliaUPC"/>
          <w:sz w:val="32"/>
          <w:szCs w:val="32"/>
          <w:lang w:bidi="th-TH"/>
        </w:rPr>
        <w:t>Sangkunakupt</w:t>
      </w:r>
      <w:proofErr w:type="spellEnd"/>
      <w:r w:rsidR="00322BDE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gramStart"/>
      <w:r w:rsidR="00322BDE" w:rsidRPr="00322BDE">
        <w:rPr>
          <w:rFonts w:ascii="BrowalliaUPC" w:hAnsi="BrowalliaUPC" w:cs="BrowalliaUPC"/>
          <w:sz w:val="32"/>
          <w:szCs w:val="32"/>
          <w:lang w:bidi="th-TH"/>
        </w:rPr>
        <w:t>VP.-</w:t>
      </w:r>
      <w:proofErr w:type="gramEnd"/>
      <w:r w:rsidR="00322BDE" w:rsidRPr="00322BDE">
        <w:rPr>
          <w:rFonts w:ascii="BrowalliaUPC" w:hAnsi="BrowalliaUPC" w:cs="BrowalliaUPC"/>
          <w:sz w:val="32"/>
          <w:szCs w:val="32"/>
          <w:lang w:bidi="th-TH"/>
        </w:rPr>
        <w:t xml:space="preserve"> Digital &amp; Information Technology</w:t>
      </w:r>
    </w:p>
    <w:p w14:paraId="48259646" w14:textId="509E16D9" w:rsidR="00C238A4" w:rsidRPr="00C238A4" w:rsidRDefault="005F0411" w:rsidP="00A73A44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Director</w:t>
      </w:r>
    </w:p>
    <w:p w14:paraId="3343E482" w14:textId="2D3D8D9D" w:rsidR="00C238A4" w:rsidRDefault="007C3F3B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proofErr w:type="spellStart"/>
      <w:r w:rsidRPr="007C3F3B">
        <w:rPr>
          <w:rFonts w:ascii="BrowalliaUPC" w:hAnsi="BrowalliaUPC" w:cs="BrowalliaUPC"/>
          <w:sz w:val="32"/>
          <w:szCs w:val="32"/>
          <w:lang w:bidi="th-TH"/>
        </w:rPr>
        <w:t>Juthamas</w:t>
      </w:r>
      <w:proofErr w:type="spellEnd"/>
      <w:r w:rsidRPr="007C3F3B">
        <w:rPr>
          <w:rFonts w:ascii="BrowalliaUPC" w:hAnsi="BrowalliaUPC" w:cs="BrowalliaUPC"/>
          <w:sz w:val="32"/>
          <w:szCs w:val="32"/>
          <w:lang w:bidi="th-TH"/>
        </w:rPr>
        <w:t xml:space="preserve"> </w:t>
      </w:r>
      <w:proofErr w:type="spellStart"/>
      <w:r w:rsidRPr="007C3F3B">
        <w:rPr>
          <w:rFonts w:ascii="BrowalliaUPC" w:hAnsi="BrowalliaUPC" w:cs="BrowalliaUPC"/>
          <w:sz w:val="32"/>
          <w:szCs w:val="32"/>
          <w:lang w:bidi="th-TH"/>
        </w:rPr>
        <w:t>Smanyati</w:t>
      </w:r>
      <w:proofErr w:type="spellEnd"/>
      <w:r w:rsidRPr="007C3F3B">
        <w:rPr>
          <w:rFonts w:ascii="BrowalliaUPC" w:hAnsi="BrowalliaUPC" w:cs="BrowalliaUPC"/>
          <w:sz w:val="32"/>
          <w:szCs w:val="32"/>
          <w:lang w:bidi="th-TH"/>
        </w:rPr>
        <w:t xml:space="preserve"> AVP. </w:t>
      </w:r>
      <w:r>
        <w:rPr>
          <w:rFonts w:ascii="BrowalliaUPC" w:hAnsi="BrowalliaUPC" w:cs="BrowalliaUPC"/>
          <w:sz w:val="32"/>
          <w:szCs w:val="32"/>
          <w:lang w:bidi="th-TH"/>
        </w:rPr>
        <w:t>–</w:t>
      </w:r>
      <w:r w:rsidRPr="007C3F3B">
        <w:rPr>
          <w:rFonts w:ascii="BrowalliaUPC" w:hAnsi="BrowalliaUPC" w:cs="BrowalliaUPC"/>
          <w:sz w:val="32"/>
          <w:szCs w:val="32"/>
          <w:lang w:bidi="th-TH"/>
        </w:rPr>
        <w:t xml:space="preserve"> INONE</w:t>
      </w:r>
    </w:p>
    <w:p w14:paraId="0D65DB90" w14:textId="77777777" w:rsidR="007C3F3B" w:rsidRDefault="007C3F3B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</w:p>
    <w:p w14:paraId="67CCD2C7" w14:textId="5A418B5E" w:rsidR="00197D02" w:rsidRDefault="00197D02" w:rsidP="00197D02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Project Manager</w:t>
      </w:r>
    </w:p>
    <w:p w14:paraId="7F90ED4B" w14:textId="00EB4D5B" w:rsidR="0045462E" w:rsidRDefault="0045462E" w:rsidP="006C44F3">
      <w:pPr>
        <w:shd w:val="clear" w:color="auto" w:fill="FFFFFF"/>
        <w:spacing w:line="300" w:lineRule="atLeast"/>
        <w:ind w:firstLine="567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>Sutripat</w:t>
      </w:r>
      <w:r w:rsidR="00735138">
        <w:rPr>
          <w:rFonts w:ascii="BrowalliaUPC" w:hAnsi="BrowalliaUPC"/>
          <w:sz w:val="32"/>
        </w:rPr>
        <w:t xml:space="preserve"> Ngamjittrong </w:t>
      </w:r>
      <w:r w:rsidR="006C44F3" w:rsidRPr="006C44F3">
        <w:rPr>
          <w:rFonts w:ascii="BrowalliaUPC" w:hAnsi="BrowalliaUPC"/>
          <w:sz w:val="32"/>
        </w:rPr>
        <w:t>Business Solution Expert</w:t>
      </w:r>
      <w:r w:rsidR="006C44F3">
        <w:rPr>
          <w:rFonts w:ascii="BrowalliaUPC" w:hAnsi="BrowalliaUPC"/>
          <w:sz w:val="32"/>
        </w:rPr>
        <w:t xml:space="preserve"> - </w:t>
      </w:r>
      <w:r w:rsidR="006C44F3" w:rsidRPr="006C44F3">
        <w:rPr>
          <w:rFonts w:ascii="BrowalliaUPC" w:hAnsi="BrowalliaUPC"/>
          <w:sz w:val="32"/>
        </w:rPr>
        <w:t>Business Intelligent</w:t>
      </w:r>
    </w:p>
    <w:p w14:paraId="59C704B5" w14:textId="7F750D28" w:rsidR="00C05B5E" w:rsidRDefault="0045462E" w:rsidP="00BD40F8">
      <w:pPr>
        <w:shd w:val="clear" w:color="auto" w:fill="FFFFFF"/>
        <w:spacing w:line="300" w:lineRule="atLeast"/>
        <w:ind w:firstLine="567"/>
        <w:rPr>
          <w:rFonts w:ascii="BrowalliaUPC" w:hAnsi="BrowalliaUPC"/>
          <w:sz w:val="32"/>
        </w:rPr>
      </w:pPr>
      <w:r>
        <w:rPr>
          <w:rFonts w:ascii="BrowalliaUPC" w:hAnsi="BrowalliaUPC"/>
          <w:sz w:val="32"/>
        </w:rPr>
        <w:t xml:space="preserve">Tanchanok Sunsurat </w:t>
      </w:r>
      <w:r w:rsidRPr="0045462E">
        <w:rPr>
          <w:rFonts w:ascii="BrowalliaUPC" w:hAnsi="BrowalliaUPC"/>
          <w:sz w:val="32"/>
        </w:rPr>
        <w:t>Procurement Analyst Procurement - Process Compliance &amp; Tran.</w:t>
      </w:r>
    </w:p>
    <w:p w14:paraId="1732BD5B" w14:textId="4DD566AE" w:rsidR="0095393F" w:rsidRPr="0095393F" w:rsidRDefault="0095393F" w:rsidP="0095393F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Advisor(s)</w:t>
      </w:r>
    </w:p>
    <w:p w14:paraId="277CDC59" w14:textId="77777777" w:rsidR="0095393F" w:rsidRPr="00FB2C9C" w:rsidRDefault="0095393F" w:rsidP="0095393F">
      <w:pPr>
        <w:ind w:firstLine="567"/>
        <w:rPr>
          <w:rFonts w:ascii="BrowalliaUPC" w:hAnsi="BrowalliaUPC"/>
          <w:sz w:val="32"/>
        </w:rPr>
      </w:pPr>
      <w:r w:rsidRPr="00FB2C9C">
        <w:rPr>
          <w:rFonts w:ascii="BrowalliaUPC" w:hAnsi="BrowalliaUPC"/>
          <w:sz w:val="32"/>
        </w:rPr>
        <w:t>Aunchala Kengkarunkij Gr. Procurement Mgr. -Process Com. Tran</w:t>
      </w:r>
    </w:p>
    <w:p w14:paraId="7C1DFFC5" w14:textId="1D4B5211" w:rsidR="0095393F" w:rsidRDefault="0095393F" w:rsidP="0095393F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7737F5">
        <w:rPr>
          <w:rFonts w:ascii="BrowalliaUPC" w:hAnsi="BrowalliaUPC"/>
          <w:sz w:val="32"/>
        </w:rPr>
        <w:t>Wanida Attawanich FTD &amp; PTP Lead</w:t>
      </w:r>
    </w:p>
    <w:p w14:paraId="25EA26AC" w14:textId="6D9826DF" w:rsidR="0095393F" w:rsidRDefault="0095393F" w:rsidP="0095393F">
      <w:pPr>
        <w:ind w:firstLine="567"/>
        <w:rPr>
          <w:rFonts w:ascii="BrowalliaUPC" w:eastAsia="SimSun" w:hAnsi="BrowalliaUPC"/>
          <w:b/>
          <w:bCs/>
          <w:spacing w:val="60"/>
          <w:sz w:val="32"/>
        </w:rPr>
      </w:pPr>
      <w:r w:rsidRPr="00B81E7D">
        <w:rPr>
          <w:rFonts w:ascii="BrowalliaUPC" w:hAnsi="BrowalliaUPC"/>
          <w:sz w:val="32"/>
        </w:rPr>
        <w:t>Chakhrit Kru-Usaha Business Intelligent Lead</w:t>
      </w:r>
    </w:p>
    <w:p w14:paraId="08D4B196" w14:textId="3E07441D" w:rsidR="0095393F" w:rsidRDefault="0095393F" w:rsidP="0095393F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>
        <w:rPr>
          <w:rFonts w:ascii="BrowalliaUPC" w:eastAsia="SimSun" w:hAnsi="BrowalliaUPC"/>
          <w:b/>
          <w:bCs/>
          <w:spacing w:val="60"/>
          <w:sz w:val="32"/>
        </w:rPr>
        <w:t>Member(s)</w:t>
      </w:r>
    </w:p>
    <w:p w14:paraId="7288F8ED" w14:textId="77777777" w:rsidR="0095393F" w:rsidRDefault="0095393F" w:rsidP="0095393F">
      <w:pPr>
        <w:shd w:val="clear" w:color="auto" w:fill="FFFFFF"/>
        <w:spacing w:line="300" w:lineRule="atLeast"/>
        <w:ind w:firstLine="567"/>
        <w:rPr>
          <w:rFonts w:ascii="BrowalliaUPC" w:hAnsi="BrowalliaUPC"/>
          <w:sz w:val="32"/>
        </w:rPr>
      </w:pPr>
      <w:r w:rsidRPr="00BD40F8">
        <w:rPr>
          <w:rFonts w:ascii="BrowalliaUPC" w:hAnsi="BrowalliaUPC"/>
          <w:sz w:val="32"/>
        </w:rPr>
        <w:t>Pornpun Panyapong</w:t>
      </w:r>
      <w:r>
        <w:rPr>
          <w:rFonts w:ascii="BrowalliaUPC" w:hAnsi="BrowalliaUPC"/>
          <w:sz w:val="32"/>
        </w:rPr>
        <w:t xml:space="preserve"> </w:t>
      </w:r>
      <w:r w:rsidRPr="006C44F3">
        <w:rPr>
          <w:rFonts w:ascii="BrowalliaUPC" w:hAnsi="BrowalliaUPC"/>
          <w:sz w:val="32"/>
        </w:rPr>
        <w:t>Business Solution Expert</w:t>
      </w:r>
      <w:r>
        <w:rPr>
          <w:rFonts w:ascii="BrowalliaUPC" w:hAnsi="BrowalliaUPC"/>
          <w:sz w:val="32"/>
        </w:rPr>
        <w:t xml:space="preserve"> - </w:t>
      </w:r>
      <w:r w:rsidRPr="006C44F3">
        <w:rPr>
          <w:rFonts w:ascii="BrowalliaUPC" w:hAnsi="BrowalliaUPC"/>
          <w:sz w:val="32"/>
        </w:rPr>
        <w:t>Business Intelligent</w:t>
      </w:r>
    </w:p>
    <w:p w14:paraId="1CD37207" w14:textId="30136150" w:rsidR="00DD3D2E" w:rsidRPr="0095393F" w:rsidRDefault="005E3CD5" w:rsidP="0095393F">
      <w:pPr>
        <w:shd w:val="clear" w:color="auto" w:fill="FFFFFF"/>
        <w:spacing w:line="300" w:lineRule="atLeast"/>
        <w:rPr>
          <w:rFonts w:ascii="BrowalliaUPC" w:hAnsi="BrowalliaUPC"/>
          <w:sz w:val="32"/>
        </w:rPr>
      </w:pPr>
      <w:r>
        <w:rPr>
          <w:rFonts w:ascii="BrowalliaUPC" w:eastAsia="SimSun" w:hAnsi="BrowalliaUPC"/>
          <w:b/>
          <w:bCs/>
          <w:spacing w:val="60"/>
          <w:sz w:val="32"/>
        </w:rPr>
        <w:t xml:space="preserve">Project </w:t>
      </w:r>
      <w:r w:rsidR="00DD3D2E" w:rsidRPr="00CB1DC7">
        <w:rPr>
          <w:rFonts w:ascii="BrowalliaUPC" w:eastAsia="SimSun" w:hAnsi="BrowalliaUPC"/>
          <w:b/>
          <w:bCs/>
          <w:spacing w:val="60"/>
          <w:sz w:val="32"/>
        </w:rPr>
        <w:t>Customer(s)</w:t>
      </w:r>
    </w:p>
    <w:p w14:paraId="76CA3841" w14:textId="0F2B0F72" w:rsidR="00DD3D2E" w:rsidRDefault="00F17A69" w:rsidP="00BD40F8">
      <w:pPr>
        <w:pStyle w:val="BodyText"/>
        <w:ind w:firstLine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All Procurement Manager</w:t>
      </w:r>
      <w:r w:rsidR="007944A2">
        <w:rPr>
          <w:rFonts w:ascii="BrowalliaUPC" w:hAnsi="BrowalliaUPC" w:cs="BrowalliaUPC"/>
          <w:sz w:val="32"/>
          <w:szCs w:val="32"/>
          <w:lang w:bidi="th-TH"/>
        </w:rPr>
        <w:t xml:space="preserve"> / Buyer</w:t>
      </w:r>
      <w:r>
        <w:rPr>
          <w:rFonts w:ascii="BrowalliaUPC" w:hAnsi="BrowalliaUPC" w:cs="BrowalliaUPC"/>
          <w:sz w:val="32"/>
          <w:szCs w:val="32"/>
          <w:lang w:bidi="th-TH"/>
        </w:rPr>
        <w:t xml:space="preserve">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ส่งรายงานให้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7CC648ED" w14:textId="3D93DAC4" w:rsidR="00F17A69" w:rsidRDefault="00F17A69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Internal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6C3C6785" w14:textId="14DBBE0E" w:rsidR="00F17A69" w:rsidRDefault="00F17A69" w:rsidP="005F0411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External Audit (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>เปิดให้ดูเวลาเรียกตรวจ</w:t>
      </w:r>
      <w:r>
        <w:rPr>
          <w:rFonts w:ascii="BrowalliaUPC" w:hAnsi="BrowalliaUPC" w:cs="BrowalliaUPC"/>
          <w:sz w:val="32"/>
          <w:szCs w:val="32"/>
          <w:lang w:bidi="th-TH"/>
        </w:rPr>
        <w:t>)</w:t>
      </w:r>
    </w:p>
    <w:p w14:paraId="3A460195" w14:textId="0A2B1AEF" w:rsidR="00B15E82" w:rsidRPr="00523321" w:rsidRDefault="00F17A69" w:rsidP="0008722B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 xml:space="preserve">User </w:t>
      </w:r>
      <w:r>
        <w:rPr>
          <w:rFonts w:ascii="BrowalliaUPC" w:hAnsi="BrowalliaUPC" w:cs="BrowalliaUPC" w:hint="cs"/>
          <w:sz w:val="32"/>
          <w:szCs w:val="32"/>
          <w:cs/>
          <w:lang w:bidi="th-TH"/>
        </w:rPr>
        <w:t xml:space="preserve">ที่ประเมิน </w:t>
      </w:r>
      <w:r>
        <w:rPr>
          <w:rFonts w:ascii="BrowalliaUPC" w:hAnsi="BrowalliaUPC" w:cs="BrowalliaUPC"/>
          <w:sz w:val="32"/>
          <w:szCs w:val="32"/>
          <w:lang w:bidi="th-TH"/>
        </w:rPr>
        <w:t>Vendor Evaluation</w:t>
      </w:r>
    </w:p>
    <w:p w14:paraId="46DCFAEB" w14:textId="77777777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  <w:cs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Project Budget</w:t>
      </w:r>
    </w:p>
    <w:p w14:paraId="69B67C39" w14:textId="4B863E9A" w:rsidR="005343E2" w:rsidRPr="00C012D6" w:rsidRDefault="00725CFD" w:rsidP="00C012D6">
      <w:pPr>
        <w:pStyle w:val="BodyText"/>
        <w:ind w:left="567"/>
        <w:jc w:val="thaiDistribute"/>
        <w:rPr>
          <w:rFonts w:ascii="BrowalliaUPC" w:hAnsi="BrowalliaUPC" w:cs="BrowalliaUPC"/>
          <w:sz w:val="32"/>
          <w:szCs w:val="32"/>
          <w:lang w:bidi="th-TH"/>
        </w:rPr>
      </w:pPr>
      <w:r>
        <w:rPr>
          <w:rFonts w:ascii="BrowalliaUPC" w:hAnsi="BrowalliaUPC" w:cs="BrowalliaUPC"/>
          <w:sz w:val="32"/>
          <w:szCs w:val="32"/>
          <w:lang w:bidi="th-TH"/>
        </w:rPr>
        <w:t>-</w:t>
      </w:r>
    </w:p>
    <w:p w14:paraId="0865FA13" w14:textId="77777777" w:rsidR="007720EF" w:rsidRPr="00523321" w:rsidRDefault="007720EF" w:rsidP="00DD3D2E">
      <w:pPr>
        <w:pStyle w:val="BodyTextIndent"/>
        <w:ind w:left="0"/>
        <w:rPr>
          <w:rFonts w:ascii="BrowalliaUPC" w:hAnsi="BrowalliaUPC"/>
          <w:iCs/>
          <w:sz w:val="32"/>
        </w:rPr>
      </w:pPr>
    </w:p>
    <w:p w14:paraId="50481301" w14:textId="77777777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Success Criteria</w:t>
      </w:r>
    </w:p>
    <w:p w14:paraId="1AA74664" w14:textId="205ED3C3" w:rsidR="00C27021" w:rsidRPr="00833B20" w:rsidRDefault="00BD21D8" w:rsidP="00977F87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>
        <w:rPr>
          <w:rFonts w:ascii="BrowalliaUPC" w:hAnsi="BrowalliaUPC" w:hint="cs"/>
          <w:sz w:val="32"/>
          <w:cs/>
        </w:rPr>
        <w:t>ลดเวลา</w:t>
      </w:r>
      <w:r w:rsidR="00934252">
        <w:rPr>
          <w:rFonts w:ascii="BrowalliaUPC" w:hAnsi="BrowalliaUPC" w:hint="cs"/>
          <w:sz w:val="32"/>
          <w:cs/>
        </w:rPr>
        <w:t>ในการ</w:t>
      </w:r>
      <w:r w:rsidR="00D201CE" w:rsidRPr="00833B20">
        <w:rPr>
          <w:rFonts w:ascii="BrowalliaUPC" w:hAnsi="BrowalliaUPC" w:hint="cs"/>
          <w:sz w:val="32"/>
          <w:cs/>
        </w:rPr>
        <w:t xml:space="preserve">ใช้เวลาคำนวณผลการประเมินและการจัดทำรายงานแบบ </w:t>
      </w:r>
      <w:r w:rsidR="00D201CE" w:rsidRPr="00833B20">
        <w:rPr>
          <w:rFonts w:ascii="BrowalliaUPC" w:hAnsi="BrowalliaUPC"/>
          <w:sz w:val="32"/>
        </w:rPr>
        <w:t xml:space="preserve">Manual </w:t>
      </w:r>
      <w:r w:rsidR="00D201CE" w:rsidRPr="00833B20">
        <w:rPr>
          <w:rFonts w:ascii="BrowalliaUPC" w:hAnsi="BrowalliaUPC" w:hint="cs"/>
          <w:sz w:val="32"/>
          <w:cs/>
        </w:rPr>
        <w:t>ที่ใช้เวลาคำนวณผลการประเมินและการจัดทำรายงานประมาณ 1</w:t>
      </w:r>
      <w:r w:rsidR="00E01C93">
        <w:rPr>
          <w:rFonts w:ascii="BrowalliaUPC" w:hAnsi="BrowalliaUPC" w:hint="cs"/>
          <w:sz w:val="32"/>
          <w:cs/>
        </w:rPr>
        <w:t>-2</w:t>
      </w:r>
      <w:r w:rsidR="00D201CE" w:rsidRPr="00833B20">
        <w:rPr>
          <w:rFonts w:ascii="BrowalliaUPC" w:hAnsi="BrowalliaUPC" w:hint="cs"/>
          <w:sz w:val="32"/>
          <w:cs/>
        </w:rPr>
        <w:t xml:space="preserve"> สัปดาห์</w:t>
      </w:r>
    </w:p>
    <w:p w14:paraId="1DE43FBC" w14:textId="5E88D1DD" w:rsidR="00055E7C" w:rsidRDefault="00C27021" w:rsidP="00977F87">
      <w:pPr>
        <w:pStyle w:val="BodyTextIndent"/>
        <w:numPr>
          <w:ilvl w:val="0"/>
          <w:numId w:val="2"/>
        </w:numPr>
        <w:jc w:val="thaiDistribute"/>
        <w:rPr>
          <w:rFonts w:ascii="BrowalliaUPC" w:hAnsi="BrowalliaUPC"/>
          <w:sz w:val="32"/>
        </w:rPr>
      </w:pPr>
      <w:r w:rsidRPr="00C27021">
        <w:rPr>
          <w:rFonts w:ascii="BrowalliaUPC" w:hAnsi="BrowalliaUPC" w:hint="cs"/>
          <w:sz w:val="32"/>
          <w:cs/>
        </w:rPr>
        <w:t>ลดการบันทึกข้อมูลแทน</w:t>
      </w:r>
      <w:r w:rsidR="00033009">
        <w:rPr>
          <w:rFonts w:ascii="BrowalliaUPC" w:hAnsi="BrowalliaUPC" w:hint="cs"/>
          <w:sz w:val="32"/>
          <w:cs/>
        </w:rPr>
        <w:t>ในส่วนของ</w:t>
      </w:r>
      <w:r w:rsidR="00033009">
        <w:rPr>
          <w:rFonts w:ascii="BrowalliaUPC" w:hAnsi="BrowalliaUPC"/>
          <w:sz w:val="32"/>
        </w:rPr>
        <w:t xml:space="preserve"> </w:t>
      </w:r>
      <w:r w:rsidR="00F4325B">
        <w:rPr>
          <w:rFonts w:ascii="BrowalliaUPC" w:hAnsi="BrowalliaUPC"/>
          <w:sz w:val="32"/>
        </w:rPr>
        <w:t>u</w:t>
      </w:r>
      <w:r w:rsidR="00033009">
        <w:rPr>
          <w:rFonts w:ascii="BrowalliaUPC" w:hAnsi="BrowalliaUPC"/>
          <w:sz w:val="32"/>
        </w:rPr>
        <w:t xml:space="preserve">ser </w:t>
      </w:r>
      <w:r w:rsidR="008B480D">
        <w:rPr>
          <w:rFonts w:ascii="BrowalliaUPC" w:hAnsi="BrowalliaUPC"/>
          <w:sz w:val="32"/>
        </w:rPr>
        <w:t>(Packaging)</w:t>
      </w:r>
      <w:r w:rsidRPr="00C27021">
        <w:rPr>
          <w:rFonts w:ascii="BrowalliaUPC" w:hAnsi="BrowalliaUPC" w:hint="cs"/>
          <w:sz w:val="32"/>
          <w:cs/>
        </w:rPr>
        <w:t xml:space="preserve"> </w:t>
      </w:r>
      <w:r w:rsidR="000B264B">
        <w:rPr>
          <w:rFonts w:ascii="BrowalliaUPC" w:hAnsi="BrowalliaUPC" w:hint="cs"/>
          <w:sz w:val="32"/>
          <w:cs/>
        </w:rPr>
        <w:t>และ</w:t>
      </w:r>
      <w:r w:rsidR="000B264B" w:rsidRPr="000B264B">
        <w:rPr>
          <w:rFonts w:ascii="BrowalliaUPC" w:hAnsi="BrowalliaUPC"/>
          <w:sz w:val="32"/>
          <w:cs/>
        </w:rPr>
        <w:t>รวมไปถึงลดข้อผิดพลาดในการบันทึกข้อมูลแทน</w:t>
      </w:r>
      <w:r w:rsidR="00D45310">
        <w:rPr>
          <w:rFonts w:ascii="BrowalliaUPC" w:hAnsi="BrowalliaUPC" w:hint="cs"/>
          <w:sz w:val="32"/>
          <w:cs/>
        </w:rPr>
        <w:t xml:space="preserve"> </w:t>
      </w:r>
      <w:r w:rsidR="00374A7C">
        <w:rPr>
          <w:rFonts w:ascii="BrowalliaUPC" w:hAnsi="BrowalliaUPC" w:hint="cs"/>
          <w:sz w:val="32"/>
          <w:cs/>
        </w:rPr>
        <w:t>สำหรับ</w:t>
      </w:r>
      <w:r w:rsidRPr="00C27021">
        <w:rPr>
          <w:rFonts w:ascii="BrowalliaUPC" w:hAnsi="BrowalliaUPC" w:hint="cs"/>
          <w:sz w:val="32"/>
          <w:cs/>
        </w:rPr>
        <w:t xml:space="preserve">แบบฟอร์มการประเมินกลุ่ม </w:t>
      </w:r>
      <w:r w:rsidRPr="00C27021">
        <w:rPr>
          <w:rFonts w:ascii="BrowalliaUPC" w:hAnsi="BrowalliaUPC"/>
          <w:sz w:val="32"/>
        </w:rPr>
        <w:t>Raw Material</w:t>
      </w:r>
      <w:r w:rsidR="00374A7C">
        <w:rPr>
          <w:rFonts w:ascii="BrowalliaUPC" w:hAnsi="BrowalliaUPC" w:hint="cs"/>
          <w:sz w:val="32"/>
          <w:cs/>
        </w:rPr>
        <w:t xml:space="preserve"> </w:t>
      </w:r>
      <w:r w:rsidR="00374A7C">
        <w:rPr>
          <w:rFonts w:ascii="BrowalliaUPC" w:hAnsi="BrowalliaUPC"/>
          <w:sz w:val="32"/>
        </w:rPr>
        <w:t>&amp; Packaging</w:t>
      </w:r>
      <w:r w:rsidR="00833B20">
        <w:rPr>
          <w:rFonts w:ascii="BrowalliaUPC" w:hAnsi="BrowalliaUPC" w:hint="cs"/>
          <w:sz w:val="32"/>
          <w:cs/>
        </w:rPr>
        <w:t xml:space="preserve"> </w:t>
      </w:r>
      <w:r w:rsidR="00AC5E72">
        <w:rPr>
          <w:rFonts w:ascii="BrowalliaUPC" w:hAnsi="BrowalliaUPC" w:hint="cs"/>
          <w:sz w:val="32"/>
          <w:cs/>
        </w:rPr>
        <w:t>ซึ่งการประเมินของ</w:t>
      </w:r>
      <w:r w:rsidR="00ED233C">
        <w:rPr>
          <w:rFonts w:ascii="BrowalliaUPC" w:hAnsi="BrowalliaUPC"/>
          <w:sz w:val="32"/>
        </w:rPr>
        <w:t xml:space="preserve"> user </w:t>
      </w:r>
      <w:r w:rsidR="00146530">
        <w:rPr>
          <w:rFonts w:ascii="BrowalliaUPC" w:hAnsi="BrowalliaUPC" w:hint="cs"/>
          <w:sz w:val="32"/>
          <w:cs/>
        </w:rPr>
        <w:t>นี้</w:t>
      </w:r>
      <w:r w:rsidR="00ED233C">
        <w:rPr>
          <w:rFonts w:ascii="BrowalliaUPC" w:hAnsi="BrowalliaUPC"/>
          <w:sz w:val="32"/>
        </w:rPr>
        <w:t xml:space="preserve"> (</w:t>
      </w:r>
      <w:r w:rsidR="00ED233C">
        <w:rPr>
          <w:rFonts w:ascii="BrowalliaUPC" w:hAnsi="BrowalliaUPC" w:hint="cs"/>
          <w:sz w:val="32"/>
          <w:cs/>
        </w:rPr>
        <w:t xml:space="preserve">ประเมินเป็น </w:t>
      </w:r>
      <w:r w:rsidR="00ED233C">
        <w:rPr>
          <w:rFonts w:ascii="BrowalliaUPC" w:hAnsi="BrowalliaUPC"/>
          <w:sz w:val="32"/>
        </w:rPr>
        <w:t>by Vendor)</w:t>
      </w:r>
      <w:r w:rsidR="00857224">
        <w:rPr>
          <w:rFonts w:ascii="BrowalliaUPC" w:hAnsi="BrowalliaUPC"/>
          <w:sz w:val="32"/>
        </w:rPr>
        <w:t xml:space="preserve"> </w:t>
      </w:r>
      <w:r w:rsidR="00146530">
        <w:rPr>
          <w:rFonts w:ascii="BrowalliaUPC" w:hAnsi="BrowalliaUPC" w:hint="cs"/>
          <w:sz w:val="32"/>
          <w:cs/>
        </w:rPr>
        <w:t xml:space="preserve">แตกต่างจาก </w:t>
      </w:r>
      <w:r w:rsidR="00146530">
        <w:rPr>
          <w:rFonts w:ascii="BrowalliaUPC" w:hAnsi="BrowalliaUPC"/>
          <w:sz w:val="32"/>
        </w:rPr>
        <w:t xml:space="preserve">user </w:t>
      </w:r>
      <w:r w:rsidR="00146530">
        <w:rPr>
          <w:rFonts w:ascii="BrowalliaUPC" w:hAnsi="BrowalliaUPC" w:hint="cs"/>
          <w:sz w:val="32"/>
          <w:cs/>
        </w:rPr>
        <w:t>อื่น</w:t>
      </w:r>
      <w:r w:rsidR="00F4325B">
        <w:rPr>
          <w:rFonts w:ascii="BrowalliaUPC" w:hAnsi="BrowalliaUPC" w:hint="cs"/>
          <w:sz w:val="32"/>
          <w:cs/>
        </w:rPr>
        <w:t xml:space="preserve"> (ประเมินเป็น </w:t>
      </w:r>
      <w:r w:rsidR="00F4325B">
        <w:rPr>
          <w:rFonts w:ascii="BrowalliaUPC" w:hAnsi="BrowalliaUPC"/>
          <w:sz w:val="32"/>
        </w:rPr>
        <w:t>by</w:t>
      </w:r>
      <w:r w:rsidR="00857224">
        <w:rPr>
          <w:rFonts w:ascii="BrowalliaUPC" w:hAnsi="BrowalliaUPC"/>
          <w:sz w:val="32"/>
        </w:rPr>
        <w:t xml:space="preserve"> Plant/by</w:t>
      </w:r>
      <w:r w:rsidR="00F4325B">
        <w:rPr>
          <w:rFonts w:ascii="BrowalliaUPC" w:hAnsi="BrowalliaUPC"/>
          <w:sz w:val="32"/>
        </w:rPr>
        <w:t xml:space="preserve"> Vendor</w:t>
      </w:r>
      <w:r w:rsidR="00857224">
        <w:rPr>
          <w:rFonts w:ascii="BrowalliaUPC" w:hAnsi="BrowalliaUPC"/>
          <w:sz w:val="32"/>
        </w:rPr>
        <w:t xml:space="preserve"> </w:t>
      </w:r>
      <w:r w:rsidR="00857224">
        <w:rPr>
          <w:rFonts w:ascii="BrowalliaUPC" w:hAnsi="BrowalliaUPC" w:hint="cs"/>
          <w:sz w:val="32"/>
          <w:cs/>
        </w:rPr>
        <w:t xml:space="preserve">และ </w:t>
      </w:r>
      <w:r w:rsidR="00857224">
        <w:rPr>
          <w:rFonts w:ascii="BrowalliaUPC" w:hAnsi="BrowalliaUPC"/>
          <w:sz w:val="32"/>
        </w:rPr>
        <w:t>by Category</w:t>
      </w:r>
      <w:r w:rsidR="00F4325B">
        <w:rPr>
          <w:rFonts w:ascii="BrowalliaUPC" w:hAnsi="BrowalliaUPC"/>
          <w:sz w:val="32"/>
        </w:rPr>
        <w:t>)</w:t>
      </w:r>
      <w:r w:rsidR="00244842">
        <w:rPr>
          <w:rFonts w:ascii="BrowalliaUPC" w:hAnsi="BrowalliaUPC"/>
          <w:sz w:val="32"/>
        </w:rPr>
        <w:t xml:space="preserve"> </w:t>
      </w:r>
    </w:p>
    <w:p w14:paraId="4DCA9DD0" w14:textId="17C2236F" w:rsidR="00055E7C" w:rsidRDefault="00D45310" w:rsidP="00977F87">
      <w:pPr>
        <w:pStyle w:val="BodyTextIndent"/>
        <w:numPr>
          <w:ilvl w:val="0"/>
          <w:numId w:val="9"/>
        </w:numPr>
        <w:jc w:val="thaiDistribute"/>
        <w:rPr>
          <w:rFonts w:ascii="BrowalliaUPC" w:hAnsi="BrowalliaUPC"/>
          <w:sz w:val="32"/>
        </w:rPr>
      </w:pPr>
      <w:r>
        <w:rPr>
          <w:rFonts w:ascii="BrowalliaUPC" w:hAnsi="BrowalliaUPC" w:hint="cs"/>
          <w:sz w:val="32"/>
          <w:cs/>
        </w:rPr>
        <w:t>ใช้</w:t>
      </w:r>
      <w:r w:rsidR="00833B20">
        <w:rPr>
          <w:rFonts w:ascii="BrowalliaUPC" w:hAnsi="BrowalliaUPC" w:hint="cs"/>
          <w:sz w:val="32"/>
          <w:cs/>
        </w:rPr>
        <w:t xml:space="preserve">เวลา </w:t>
      </w:r>
      <w:r w:rsidR="007047C3">
        <w:rPr>
          <w:rFonts w:ascii="BrowalliaUPC" w:hAnsi="BrowalliaUPC" w:hint="cs"/>
          <w:sz w:val="32"/>
          <w:cs/>
        </w:rPr>
        <w:t>1</w:t>
      </w:r>
      <w:r w:rsidR="00833B20">
        <w:rPr>
          <w:rFonts w:ascii="BrowalliaUPC" w:hAnsi="BrowalliaUPC"/>
          <w:sz w:val="32"/>
        </w:rPr>
        <w:t xml:space="preserve"> </w:t>
      </w:r>
      <w:r w:rsidR="007047C3">
        <w:rPr>
          <w:rFonts w:ascii="BrowalliaUPC" w:hAnsi="BrowalliaUPC" w:hint="cs"/>
          <w:sz w:val="32"/>
          <w:cs/>
        </w:rPr>
        <w:t>สัปดา</w:t>
      </w:r>
      <w:r w:rsidR="00E84A7B">
        <w:rPr>
          <w:rFonts w:ascii="BrowalliaUPC" w:hAnsi="BrowalliaUPC" w:hint="cs"/>
          <w:sz w:val="32"/>
          <w:cs/>
        </w:rPr>
        <w:t>ห์</w:t>
      </w:r>
      <w:r w:rsidR="007047C3">
        <w:rPr>
          <w:rFonts w:ascii="BrowalliaUPC" w:hAnsi="BrowalliaUPC" w:hint="cs"/>
          <w:sz w:val="32"/>
          <w:cs/>
        </w:rPr>
        <w:t xml:space="preserve">  </w:t>
      </w:r>
      <w:r w:rsidR="00833B20">
        <w:rPr>
          <w:rFonts w:ascii="BrowalliaUPC" w:hAnsi="BrowalliaUPC" w:hint="cs"/>
          <w:sz w:val="32"/>
          <w:cs/>
        </w:rPr>
        <w:t>ในการบันทึกข้อมูล</w:t>
      </w:r>
      <w:r w:rsidR="007047C3">
        <w:rPr>
          <w:rFonts w:ascii="BrowalliaUPC" w:hAnsi="BrowalliaUPC" w:hint="cs"/>
          <w:sz w:val="32"/>
          <w:cs/>
        </w:rPr>
        <w:t>แทน</w:t>
      </w:r>
    </w:p>
    <w:p w14:paraId="4DE1FD63" w14:textId="0D1FF3A7" w:rsidR="007047C3" w:rsidRDefault="00F77DD3" w:rsidP="00977F87">
      <w:pPr>
        <w:pStyle w:val="BodyTextIndent"/>
        <w:numPr>
          <w:ilvl w:val="0"/>
          <w:numId w:val="9"/>
        </w:numPr>
        <w:jc w:val="thaiDistribute"/>
        <w:rPr>
          <w:rFonts w:ascii="BrowalliaUPC" w:hAnsi="BrowalliaUPC"/>
          <w:sz w:val="32"/>
        </w:rPr>
      </w:pPr>
      <w:r>
        <w:rPr>
          <w:rFonts w:ascii="BrowalliaUPC" w:hAnsi="BrowalliaUPC" w:hint="cs"/>
          <w:sz w:val="32"/>
          <w:cs/>
        </w:rPr>
        <w:t>ใช้เวลา</w:t>
      </w:r>
      <w:r w:rsidR="007047C3">
        <w:rPr>
          <w:rFonts w:ascii="BrowalliaUPC" w:hAnsi="BrowalliaUPC" w:hint="cs"/>
          <w:sz w:val="32"/>
          <w:cs/>
        </w:rPr>
        <w:t xml:space="preserve"> 1 สัปดาห์  </w:t>
      </w:r>
      <w:r>
        <w:rPr>
          <w:rFonts w:ascii="BrowalliaUPC" w:hAnsi="BrowalliaUPC" w:hint="cs"/>
          <w:sz w:val="32"/>
          <w:cs/>
        </w:rPr>
        <w:t xml:space="preserve">ในการ </w:t>
      </w:r>
      <w:r>
        <w:rPr>
          <w:rFonts w:ascii="BrowalliaUPC" w:hAnsi="BrowalliaUPC"/>
          <w:sz w:val="32"/>
        </w:rPr>
        <w:t>Recheck</w:t>
      </w:r>
      <w:r w:rsidR="00E84A7B">
        <w:rPr>
          <w:rFonts w:ascii="BrowalliaUPC" w:hAnsi="BrowalliaUPC" w:hint="cs"/>
          <w:sz w:val="32"/>
          <w:cs/>
        </w:rPr>
        <w:t>ข้อมูล</w:t>
      </w:r>
      <w:r>
        <w:rPr>
          <w:rFonts w:ascii="BrowalliaUPC" w:hAnsi="BrowalliaUPC"/>
          <w:sz w:val="32"/>
        </w:rPr>
        <w:t xml:space="preserve"> </w:t>
      </w:r>
    </w:p>
    <w:p w14:paraId="6B24A844" w14:textId="622BBEC3" w:rsidR="00C27021" w:rsidRDefault="007047C3" w:rsidP="007047C3">
      <w:pPr>
        <w:pStyle w:val="BodyTextIndent"/>
        <w:ind w:firstLine="437"/>
        <w:jc w:val="thaiDistribute"/>
        <w:rPr>
          <w:rFonts w:ascii="BrowalliaUPC" w:hAnsi="BrowalliaUPC"/>
          <w:sz w:val="32"/>
        </w:rPr>
      </w:pPr>
      <w:r>
        <w:rPr>
          <w:rFonts w:ascii="BrowalliaUPC" w:hAnsi="BrowalliaUPC" w:hint="cs"/>
          <w:sz w:val="32"/>
          <w:cs/>
        </w:rPr>
        <w:t xml:space="preserve">  </w:t>
      </w:r>
      <w:r w:rsidR="00055E7C">
        <w:rPr>
          <w:rFonts w:ascii="BrowalliaUPC" w:hAnsi="BrowalliaUPC" w:hint="cs"/>
          <w:sz w:val="32"/>
          <w:cs/>
        </w:rPr>
        <w:t xml:space="preserve"> </w:t>
      </w:r>
    </w:p>
    <w:p w14:paraId="65F58A88" w14:textId="17D07B72" w:rsidR="007944A2" w:rsidRDefault="007944A2" w:rsidP="0008722B">
      <w:pPr>
        <w:pStyle w:val="BodyTextIndent"/>
        <w:ind w:left="0"/>
        <w:jc w:val="thaiDistribute"/>
        <w:rPr>
          <w:rFonts w:ascii="BrowalliaUPC" w:hAnsi="BrowalliaUPC"/>
          <w:sz w:val="32"/>
        </w:rPr>
      </w:pPr>
    </w:p>
    <w:p w14:paraId="1F28DE20" w14:textId="77777777" w:rsidR="0008722B" w:rsidRDefault="0008722B" w:rsidP="0008722B">
      <w:pPr>
        <w:pStyle w:val="BodyTextIndent"/>
        <w:ind w:left="0"/>
        <w:jc w:val="thaiDistribute"/>
        <w:rPr>
          <w:rFonts w:ascii="BrowalliaUPC" w:hAnsi="BrowalliaUPC"/>
          <w:sz w:val="32"/>
        </w:rPr>
      </w:pPr>
    </w:p>
    <w:p w14:paraId="24BCF4E4" w14:textId="77777777" w:rsidR="002E49A4" w:rsidRDefault="002E49A4" w:rsidP="0008722B">
      <w:pPr>
        <w:pStyle w:val="BodyTextIndent"/>
        <w:ind w:left="0"/>
        <w:jc w:val="thaiDistribute"/>
        <w:rPr>
          <w:rFonts w:ascii="BrowalliaUPC" w:hAnsi="BrowalliaUPC"/>
          <w:sz w:val="32"/>
        </w:rPr>
      </w:pPr>
    </w:p>
    <w:p w14:paraId="57785AA4" w14:textId="77777777" w:rsidR="002E49A4" w:rsidRDefault="002E49A4" w:rsidP="0008722B">
      <w:pPr>
        <w:pStyle w:val="BodyTextIndent"/>
        <w:ind w:left="0"/>
        <w:jc w:val="thaiDistribute"/>
        <w:rPr>
          <w:rFonts w:ascii="BrowalliaUPC" w:hAnsi="BrowalliaUPC" w:hint="cs"/>
          <w:sz w:val="32"/>
        </w:rPr>
      </w:pPr>
    </w:p>
    <w:p w14:paraId="7DDBDBB2" w14:textId="1EA2B4E4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Scope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3"/>
      </w:tblGrid>
      <w:tr w:rsidR="00C8310E" w:rsidRPr="00523321" w14:paraId="60348A6F" w14:textId="77777777" w:rsidTr="00C8310E">
        <w:trPr>
          <w:trHeight w:val="566"/>
        </w:trPr>
        <w:tc>
          <w:tcPr>
            <w:tcW w:w="9493" w:type="dxa"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8265C" w14:textId="77777777" w:rsidR="00C8310E" w:rsidRPr="00523321" w:rsidRDefault="00C8310E" w:rsidP="005F0411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In Scope (Project Deliverables)</w:t>
            </w:r>
          </w:p>
        </w:tc>
      </w:tr>
      <w:tr w:rsidR="00C8310E" w:rsidRPr="00CB1DC7" w14:paraId="705877E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230ACC9D" w14:textId="1DF00A73" w:rsidR="00C8310E" w:rsidRPr="003A332B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Microsoft Form</w:t>
            </w:r>
          </w:p>
        </w:tc>
      </w:tr>
      <w:tr w:rsidR="00833B20" w:rsidRPr="00CB1DC7" w14:paraId="11E5576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right w:val="single" w:sz="4" w:space="0" w:color="auto"/>
            </w:tcBorders>
          </w:tcPr>
          <w:p w14:paraId="69AFA1F6" w14:textId="39713F9D" w:rsidR="00833B20" w:rsidRPr="003A332B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/>
                <w:sz w:val="32"/>
              </w:rPr>
              <w:t xml:space="preserve">Revise </w:t>
            </w:r>
            <w:r w:rsidRPr="003A332B">
              <w:rPr>
                <w:rFonts w:ascii="BrowalliaUPC" w:hAnsi="BrowalliaUPC" w:hint="cs"/>
                <w:sz w:val="32"/>
                <w:cs/>
              </w:rPr>
              <w:t>ข้อมูลใน แบบฟอร์มการประเมิน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="003A332B" w:rsidRPr="003A332B">
              <w:rPr>
                <w:rFonts w:ascii="BrowalliaUPC" w:hAnsi="BrowalliaUPC"/>
                <w:sz w:val="32"/>
              </w:rPr>
              <w:t>6</w:t>
            </w:r>
            <w:r w:rsidRPr="003A332B">
              <w:rPr>
                <w:rFonts w:ascii="BrowalliaUPC" w:hAnsi="BrowalliaUPC"/>
                <w:sz w:val="32"/>
              </w:rPr>
              <w:t xml:space="preserve"> </w:t>
            </w:r>
            <w:r w:rsidRPr="003A332B">
              <w:rPr>
                <w:rFonts w:ascii="BrowalliaUPC" w:hAnsi="BrowalliaUPC" w:hint="cs"/>
                <w:sz w:val="32"/>
                <w:cs/>
              </w:rPr>
              <w:t>แบบฟอร์ม</w:t>
            </w:r>
          </w:p>
        </w:tc>
      </w:tr>
      <w:tr w:rsidR="00C8310E" w:rsidRPr="00CB1DC7" w14:paraId="7C78ABF6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0CFDB796" w14:textId="370A2060" w:rsidR="00C8310E" w:rsidRPr="003A332B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เพิ่มแบบฟอร์มใหม่ </w:t>
            </w:r>
            <w:r w:rsidRPr="003A332B">
              <w:rPr>
                <w:rFonts w:ascii="BrowalliaUPC" w:hAnsi="BrowalliaUPC"/>
                <w:sz w:val="32"/>
              </w:rPr>
              <w:t xml:space="preserve">5 </w:t>
            </w: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แบบฟอร์ม </w:t>
            </w:r>
          </w:p>
        </w:tc>
      </w:tr>
      <w:tr w:rsidR="00C8310E" w:rsidRPr="00CB1DC7" w14:paraId="70E4904B" w14:textId="77777777" w:rsidTr="00C8310E">
        <w:trPr>
          <w:trHeight w:val="240"/>
        </w:trPr>
        <w:tc>
          <w:tcPr>
            <w:tcW w:w="9493" w:type="dxa"/>
            <w:tcBorders>
              <w:right w:val="single" w:sz="4" w:space="0" w:color="auto"/>
            </w:tcBorders>
          </w:tcPr>
          <w:p w14:paraId="4958DB5E" w14:textId="23AD2106" w:rsidR="00C8310E" w:rsidRPr="003A332B" w:rsidRDefault="00833B20" w:rsidP="00977F87">
            <w:pPr>
              <w:pStyle w:val="ListParagraph"/>
              <w:numPr>
                <w:ilvl w:val="0"/>
                <w:numId w:val="5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ยกเลิกแบบฟอร์ม </w:t>
            </w:r>
            <w:r w:rsidRPr="003A332B">
              <w:rPr>
                <w:rFonts w:ascii="BrowalliaUPC" w:hAnsi="BrowalliaUPC"/>
                <w:sz w:val="32"/>
              </w:rPr>
              <w:t xml:space="preserve">1 </w:t>
            </w: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แบบฟอร์ม </w:t>
            </w:r>
          </w:p>
        </w:tc>
      </w:tr>
      <w:tr w:rsidR="00C8310E" w:rsidRPr="00523321" w14:paraId="051C3A01" w14:textId="77777777" w:rsidTr="00C8310E">
        <w:trPr>
          <w:trHeight w:val="566"/>
        </w:trPr>
        <w:tc>
          <w:tcPr>
            <w:tcW w:w="9493" w:type="dxa"/>
            <w:tcBorders>
              <w:left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B000D2" w14:textId="77777777" w:rsidR="00C8310E" w:rsidRPr="003A332B" w:rsidRDefault="00C8310E" w:rsidP="00677314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3A332B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Out of Scope</w:t>
            </w:r>
          </w:p>
        </w:tc>
      </w:tr>
      <w:tr w:rsidR="00C8310E" w:rsidRPr="00CB1DC7" w14:paraId="78C134FD" w14:textId="77777777" w:rsidTr="00C8310E">
        <w:trPr>
          <w:trHeight w:val="240"/>
        </w:trPr>
        <w:tc>
          <w:tcPr>
            <w:tcW w:w="9493" w:type="dxa"/>
            <w:tcBorders>
              <w:top w:val="double" w:sz="4" w:space="0" w:color="auto"/>
              <w:left w:val="single" w:sz="4" w:space="0" w:color="auto"/>
            </w:tcBorders>
          </w:tcPr>
          <w:p w14:paraId="26E9F74E" w14:textId="7011EC32" w:rsidR="00C8310E" w:rsidRPr="003A332B" w:rsidRDefault="002D6D2E" w:rsidP="00977F87">
            <w:pPr>
              <w:pStyle w:val="ListParagraph"/>
              <w:numPr>
                <w:ilvl w:val="0"/>
                <w:numId w:val="6"/>
              </w:numPr>
              <w:rPr>
                <w:rFonts w:ascii="BrowalliaUPC" w:hAnsi="BrowalliaUPC"/>
                <w:sz w:val="32"/>
                <w:cs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แบบสอบถามในรูปแบบ </w:t>
            </w:r>
            <w:r w:rsidRPr="003A332B">
              <w:rPr>
                <w:rFonts w:ascii="BrowalliaUPC" w:hAnsi="BrowalliaUPC"/>
                <w:sz w:val="32"/>
              </w:rPr>
              <w:t>Excel</w:t>
            </w:r>
          </w:p>
        </w:tc>
      </w:tr>
      <w:tr w:rsidR="00C8310E" w:rsidRPr="00CB1DC7" w14:paraId="47CFBDF9" w14:textId="77777777" w:rsidTr="00C8310E">
        <w:trPr>
          <w:trHeight w:val="240"/>
        </w:trPr>
        <w:tc>
          <w:tcPr>
            <w:tcW w:w="9493" w:type="dxa"/>
            <w:tcBorders>
              <w:left w:val="single" w:sz="4" w:space="0" w:color="auto"/>
            </w:tcBorders>
          </w:tcPr>
          <w:p w14:paraId="271ABCF5" w14:textId="5BD85FBE" w:rsidR="00257E05" w:rsidRPr="003A332B" w:rsidRDefault="00EB0998" w:rsidP="00977F87">
            <w:pPr>
              <w:pStyle w:val="ListParagraph"/>
              <w:numPr>
                <w:ilvl w:val="0"/>
                <w:numId w:val="6"/>
              </w:numPr>
              <w:rPr>
                <w:rFonts w:ascii="BrowalliaUPC" w:hAnsi="BrowalliaUPC"/>
                <w:sz w:val="32"/>
              </w:rPr>
            </w:pPr>
            <w:r w:rsidRPr="003A332B">
              <w:rPr>
                <w:rFonts w:ascii="BrowalliaUPC" w:hAnsi="BrowalliaUPC" w:hint="cs"/>
                <w:sz w:val="32"/>
                <w:cs/>
              </w:rPr>
              <w:t xml:space="preserve">หากมีการ </w:t>
            </w:r>
            <w:r w:rsidR="00184999" w:rsidRPr="003A332B">
              <w:rPr>
                <w:rFonts w:ascii="BrowalliaUPC" w:hAnsi="BrowalliaUPC"/>
                <w:sz w:val="32"/>
              </w:rPr>
              <w:t xml:space="preserve">Export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ข้อมูลจาก </w:t>
            </w:r>
            <w:r w:rsidR="00184999" w:rsidRPr="003A332B">
              <w:rPr>
                <w:rFonts w:ascii="BrowalliaUPC" w:hAnsi="BrowalliaUPC"/>
                <w:sz w:val="32"/>
              </w:rPr>
              <w:t xml:space="preserve">Power BI </w:t>
            </w:r>
            <w:r w:rsidR="00184999" w:rsidRPr="003A332B">
              <w:rPr>
                <w:rFonts w:ascii="BrowalliaUPC" w:hAnsi="BrowalliaUPC" w:hint="cs"/>
                <w:sz w:val="32"/>
                <w:cs/>
              </w:rPr>
              <w:t xml:space="preserve">เป็น </w:t>
            </w:r>
            <w:r w:rsidR="00184999" w:rsidRPr="003A332B">
              <w:rPr>
                <w:rFonts w:ascii="BrowalliaUPC" w:hAnsi="BrowalliaUPC"/>
                <w:sz w:val="32"/>
              </w:rPr>
              <w:t>Excel</w:t>
            </w:r>
            <w:r w:rsidR="00257E05" w:rsidRPr="003A332B">
              <w:rPr>
                <w:rFonts w:ascii="BrowalliaUPC" w:hAnsi="BrowalliaUPC"/>
                <w:sz w:val="32"/>
              </w:rPr>
              <w:t xml:space="preserve"> </w:t>
            </w:r>
            <w:r w:rsidR="00257E05" w:rsidRPr="003A332B">
              <w:rPr>
                <w:rFonts w:ascii="BrowalliaUPC" w:hAnsi="BrowalliaUPC" w:hint="cs"/>
                <w:sz w:val="32"/>
                <w:cs/>
              </w:rPr>
              <w:t>ผู้ใช้งานต้องจัดรูปแบบเอง</w:t>
            </w:r>
          </w:p>
        </w:tc>
      </w:tr>
    </w:tbl>
    <w:p w14:paraId="04D019EB" w14:textId="3E7F0624" w:rsidR="009C2698" w:rsidRDefault="009C2698" w:rsidP="00DD3D2E">
      <w:pPr>
        <w:rPr>
          <w:rFonts w:ascii="BrowalliaUPC" w:eastAsia="SimSun" w:hAnsi="BrowalliaUPC"/>
          <w:sz w:val="32"/>
        </w:rPr>
      </w:pPr>
    </w:p>
    <w:p w14:paraId="2A1B6EA4" w14:textId="77777777" w:rsidR="009C2698" w:rsidRPr="00CB1DC7" w:rsidRDefault="009C2698" w:rsidP="00DD3D2E">
      <w:pPr>
        <w:rPr>
          <w:rFonts w:ascii="BrowalliaUPC" w:eastAsia="SimSun" w:hAnsi="BrowalliaUPC"/>
          <w:sz w:val="32"/>
        </w:rPr>
      </w:pPr>
    </w:p>
    <w:p w14:paraId="7F07E703" w14:textId="1A771E43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Assumptions</w:t>
      </w:r>
    </w:p>
    <w:p w14:paraId="30B50B99" w14:textId="77777777" w:rsidR="006A124E" w:rsidRDefault="006A124E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ทีม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Developer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 xml:space="preserve">ต้องมีความเข้าใจกระบวนการประเมิน </w:t>
      </w:r>
      <w:r>
        <w:rPr>
          <w:rStyle w:val="normaltextrun"/>
          <w:rFonts w:ascii="BrowalliaUPC" w:hAnsi="BrowalliaUPC" w:cs="BrowalliaUPC"/>
          <w:sz w:val="32"/>
          <w:szCs w:val="32"/>
        </w:rPr>
        <w:t xml:space="preserve">vendor </w:t>
      </w:r>
      <w:r>
        <w:rPr>
          <w:rStyle w:val="normaltextrun"/>
          <w:rFonts w:ascii="BrowalliaUPC" w:hAnsi="BrowalliaUPC" w:cs="BrowalliaUPC"/>
          <w:sz w:val="32"/>
          <w:szCs w:val="32"/>
          <w:cs/>
        </w:rPr>
        <w:t>และวิธีการคำนวณผลการประเมิน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2C8AB6C3" w14:textId="77777777" w:rsidR="006A124E" w:rsidRDefault="006A124E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>ผู้ประเมินไม่กรอกแบบประเมินผิด ไม่ส่งซ้ำ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609229EF" w14:textId="77777777" w:rsidR="006A124E" w:rsidRDefault="006A124E" w:rsidP="00977F87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BrowalliaUPC" w:hAnsi="BrowalliaUPC" w:cs="BrowalliaUPC"/>
          <w:sz w:val="32"/>
          <w:szCs w:val="32"/>
        </w:rPr>
      </w:pPr>
      <w:r>
        <w:rPr>
          <w:rStyle w:val="normaltextrun"/>
          <w:rFonts w:ascii="BrowalliaUPC" w:hAnsi="BrowalliaUPC" w:cs="BrowalliaUPC"/>
          <w:sz w:val="32"/>
          <w:szCs w:val="32"/>
          <w:cs/>
        </w:rPr>
        <w:t>ผู้ใช้รายงานต้องมีความเข้าใจวิธีการคำนวณผลการประเมิน และเข้าใจเนื้อหาของรายงาน</w:t>
      </w:r>
      <w:r>
        <w:rPr>
          <w:rStyle w:val="eop"/>
          <w:rFonts w:ascii="BrowalliaUPC" w:hAnsi="BrowalliaUPC" w:cs="BrowalliaUPC"/>
          <w:sz w:val="32"/>
          <w:szCs w:val="32"/>
        </w:rPr>
        <w:t> </w:t>
      </w:r>
    </w:p>
    <w:p w14:paraId="4801D65A" w14:textId="77777777" w:rsidR="006A124E" w:rsidRDefault="006A124E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237BE7BD" w14:textId="77777777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Constraints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2693"/>
        <w:gridCol w:w="5617"/>
      </w:tblGrid>
      <w:tr w:rsidR="006036D8" w:rsidRPr="00356083" w14:paraId="65752536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</w:tcPr>
          <w:p w14:paraId="79FED64B" w14:textId="33B48798" w:rsidR="006036D8" w:rsidRDefault="006036D8" w:rsidP="00327A96">
            <w:pPr>
              <w:jc w:val="center"/>
              <w:textAlignment w:val="baseline"/>
              <w:rPr>
                <w:rFonts w:ascii="BrowalliaUPC" w:eastAsia="Times New Roman" w:hAnsi="BrowalliaUPC"/>
                <w:sz w:val="28"/>
                <w:szCs w:val="28"/>
                <w:cs/>
              </w:rPr>
            </w:pPr>
            <w:r>
              <w:rPr>
                <w:rFonts w:ascii="BrowalliaUPC" w:eastAsia="Times New Roman" w:hAnsi="BrowalliaUPC" w:hint="cs"/>
                <w:sz w:val="28"/>
                <w:szCs w:val="28"/>
                <w:cs/>
              </w:rPr>
              <w:t>ลำดับ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9E76578" w14:textId="1941524B" w:rsidR="006036D8" w:rsidRPr="00356083" w:rsidRDefault="006036D8" w:rsidP="00327A96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 w:hint="cs"/>
                <w:sz w:val="28"/>
                <w:szCs w:val="28"/>
                <w:cs/>
              </w:rPr>
              <w:t>กลุ่มงานประเมิน</w:t>
            </w:r>
            <w:r w:rsidRPr="00356083">
              <w:rPr>
                <w:rFonts w:ascii="BrowalliaUPC" w:eastAsia="Times New Roman" w:hAnsi="BrowalliaUPC"/>
                <w:sz w:val="28"/>
                <w:szCs w:val="28"/>
              </w:rPr>
              <w:t> 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D2CA9A6" w14:textId="3319A30E" w:rsidR="006036D8" w:rsidRPr="00356083" w:rsidRDefault="001706CA" w:rsidP="00327A96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6002A">
              <w:rPr>
                <w:rStyle w:val="normaltextrun"/>
                <w:rFonts w:ascii="BrowalliaUPC" w:hAnsi="BrowalliaUPC"/>
                <w:sz w:val="32"/>
                <w:cs/>
              </w:rPr>
              <w:t>แบบประเมินคุณภาพการส่งมอบสินค้า/บริการ</w:t>
            </w:r>
          </w:p>
        </w:tc>
      </w:tr>
      <w:tr w:rsidR="006036D8" w:rsidRPr="00356083" w14:paraId="44701FBF" w14:textId="77777777" w:rsidTr="00B96F19">
        <w:trPr>
          <w:trHeight w:val="300"/>
        </w:trPr>
        <w:tc>
          <w:tcPr>
            <w:tcW w:w="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D9A4E" w14:textId="7E1693EF" w:rsidR="006036D8" w:rsidRPr="00356083" w:rsidRDefault="006036D8" w:rsidP="00A83A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1</w:t>
            </w:r>
          </w:p>
        </w:tc>
        <w:tc>
          <w:tcPr>
            <w:tcW w:w="26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2175A3" w14:textId="29E10705" w:rsidR="006036D8" w:rsidRPr="00356083" w:rsidRDefault="00A83AA6" w:rsidP="00327A9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 xml:space="preserve"> </w:t>
            </w:r>
            <w:r w:rsidR="000E0640">
              <w:rPr>
                <w:rFonts w:ascii="BrowalliaUPC" w:eastAsia="Times New Roman" w:hAnsi="BrowalliaUPC"/>
                <w:sz w:val="32"/>
              </w:rPr>
              <w:t>IT</w:t>
            </w:r>
            <w:r w:rsidR="006036D8" w:rsidRPr="00356083">
              <w:rPr>
                <w:rFonts w:ascii="BrowalliaUPC" w:eastAsia="Times New Roman" w:hAnsi="BrowalliaUPC"/>
                <w:sz w:val="32"/>
              </w:rPr>
              <w:t> </w:t>
            </w:r>
          </w:p>
        </w:tc>
        <w:tc>
          <w:tcPr>
            <w:tcW w:w="561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719E78" w14:textId="2A3673C3" w:rsidR="001940C0" w:rsidRPr="00B96F19" w:rsidRDefault="00A83AA6" w:rsidP="001940C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BrowalliaUPC" w:hAnsi="BrowalliaUPC" w:cs="BrowalliaUPC"/>
                <w:sz w:val="32"/>
                <w:szCs w:val="32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1706CA"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>แ</w:t>
            </w:r>
            <w:r w:rsidR="001706CA" w:rsidRPr="006647E0"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>บบประเมิน</w:t>
            </w:r>
            <w:r w:rsidR="006647E0" w:rsidRPr="006647E0"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1940C0" w:rsidRPr="00E6002A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>IT User</w:t>
            </w:r>
          </w:p>
          <w:p w14:paraId="50AAD311" w14:textId="1347B183" w:rsidR="006036D8" w:rsidRPr="00356083" w:rsidRDefault="006036D8" w:rsidP="00327A96">
            <w:pPr>
              <w:jc w:val="center"/>
              <w:textAlignment w:val="baseline"/>
              <w:rPr>
                <w:rStyle w:val="normaltextrun"/>
                <w:rFonts w:ascii="BrowalliaUPC" w:hAnsi="BrowalliaUPC"/>
                <w:sz w:val="32"/>
              </w:rPr>
            </w:pPr>
          </w:p>
        </w:tc>
      </w:tr>
      <w:tr w:rsidR="006036D8" w:rsidRPr="00356083" w14:paraId="595AEF5E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F20D4" w14:textId="43363FD2" w:rsidR="006036D8" w:rsidRDefault="006036D8" w:rsidP="00A83AA6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7EC3CC" w14:textId="38D72063" w:rsidR="006036D8" w:rsidRPr="00356083" w:rsidRDefault="00A83AA6" w:rsidP="00327A9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="000E0640" w:rsidRPr="00B94BA2">
              <w:rPr>
                <w:rStyle w:val="normaltextrun"/>
                <w:rFonts w:ascii="BrowalliaUPC" w:hAnsi="BrowalliaUPC"/>
                <w:sz w:val="32"/>
              </w:rPr>
              <w:t>W</w:t>
            </w:r>
            <w:r w:rsidR="001940C0">
              <w:rPr>
                <w:rStyle w:val="normaltextrun"/>
                <w:rFonts w:ascii="BrowalliaUPC" w:hAnsi="BrowalliaUPC"/>
                <w:sz w:val="32"/>
              </w:rPr>
              <w:t>aste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2A21AE" w14:textId="0603BA23" w:rsidR="006036D8" w:rsidRPr="00356083" w:rsidRDefault="00A83AA6" w:rsidP="001940C0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1940C0" w:rsidRPr="00B94BA2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 xml:space="preserve">แบบประเมิน </w:t>
            </w:r>
            <w:r w:rsidR="001940C0" w:rsidRPr="00B94BA2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>WASTE</w:t>
            </w:r>
            <w:r w:rsidR="001940C0" w:rsidRPr="00B96F19">
              <w:rPr>
                <w:rStyle w:val="normaltextrun"/>
              </w:rPr>
              <w:t> </w:t>
            </w:r>
          </w:p>
        </w:tc>
      </w:tr>
      <w:tr w:rsidR="006036D8" w:rsidRPr="00356083" w14:paraId="0AAF3441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2EBF7" w14:textId="133B28D8" w:rsidR="006036D8" w:rsidRPr="00356083" w:rsidRDefault="006036D8" w:rsidP="00A83A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3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9DDD37" w14:textId="30023A13" w:rsidR="006036D8" w:rsidRPr="00356083" w:rsidRDefault="00A83AA6" w:rsidP="00327A9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="000E0640" w:rsidRPr="00B94BA2">
              <w:rPr>
                <w:rStyle w:val="normaltextrun"/>
                <w:rFonts w:ascii="BrowalliaUPC" w:hAnsi="BrowalliaUPC"/>
                <w:sz w:val="32"/>
              </w:rPr>
              <w:t>Logistics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3C4852" w14:textId="58089054" w:rsidR="006036D8" w:rsidRPr="00356083" w:rsidRDefault="00A83AA6" w:rsidP="00DE6874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80339D"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>แบบประเมิน</w:t>
            </w:r>
            <w:r w:rsidR="00DE6874" w:rsidRPr="00B94BA2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 xml:space="preserve"> </w:t>
            </w:r>
            <w:r w:rsidR="00752655" w:rsidRPr="00B94BA2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>Logistics</w:t>
            </w:r>
          </w:p>
        </w:tc>
      </w:tr>
      <w:tr w:rsidR="006036D8" w:rsidRPr="00356083" w14:paraId="5B60BE8E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B650F" w14:textId="5F9A99DE" w:rsidR="006036D8" w:rsidRPr="00356083" w:rsidRDefault="006036D8" w:rsidP="00A83A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4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745982" w14:textId="607AC903" w:rsidR="006036D8" w:rsidRPr="00356083" w:rsidRDefault="00A83AA6" w:rsidP="00327A9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="000E0640" w:rsidRPr="003C28F0">
              <w:rPr>
                <w:rStyle w:val="normaltextrun"/>
                <w:rFonts w:ascii="BrowalliaUPC" w:hAnsi="BrowalliaUPC"/>
                <w:sz w:val="32"/>
              </w:rPr>
              <w:t>Manufacturing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9ABD65" w14:textId="5B95C885" w:rsidR="00DE6874" w:rsidRPr="00356083" w:rsidRDefault="00A83AA6" w:rsidP="00DE6874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8C025B" w:rsidRPr="003C28F0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>แบบประเมิน</w:t>
            </w:r>
            <w:r w:rsidR="00752655"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8C025B" w:rsidRPr="003C28F0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 xml:space="preserve"> </w:t>
            </w:r>
            <w:r w:rsidR="008C025B" w:rsidRPr="003C28F0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>Manufacturing</w:t>
            </w:r>
          </w:p>
        </w:tc>
      </w:tr>
      <w:tr w:rsidR="006036D8" w:rsidRPr="00356083" w14:paraId="3D0B5AFB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1426C" w14:textId="490DCAB7" w:rsidR="006036D8" w:rsidRPr="00356083" w:rsidRDefault="006036D8" w:rsidP="00A83A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97B38E3" w14:textId="617E5752" w:rsidR="006036D8" w:rsidRPr="00356083" w:rsidRDefault="00A83AA6" w:rsidP="00327A9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="000E0640" w:rsidRPr="00CA2AB6">
              <w:rPr>
                <w:rStyle w:val="normaltextrun"/>
                <w:rFonts w:ascii="BrowalliaUPC" w:hAnsi="BrowalliaUPC"/>
                <w:sz w:val="32"/>
              </w:rPr>
              <w:t>Commercial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421422" w14:textId="553C7BEE" w:rsidR="006036D8" w:rsidRPr="005E517E" w:rsidRDefault="00A83AA6" w:rsidP="005E517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8C025B" w:rsidRPr="00CA2AB6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 xml:space="preserve">แบบประเมิน </w:t>
            </w:r>
            <w:r w:rsidR="008C025B" w:rsidRPr="00CA2AB6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>Commercial</w:t>
            </w:r>
          </w:p>
        </w:tc>
      </w:tr>
      <w:tr w:rsidR="006036D8" w:rsidRPr="00356083" w14:paraId="70093A0B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3BC0F" w14:textId="3126ABFE" w:rsidR="006036D8" w:rsidRPr="00356083" w:rsidRDefault="006036D8" w:rsidP="00A83A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6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AE281F" w14:textId="28B536E1" w:rsidR="006036D8" w:rsidRPr="00DE155B" w:rsidRDefault="00DE155B" w:rsidP="00327A96">
            <w:pPr>
              <w:textAlignment w:val="baseline"/>
              <w:rPr>
                <w:rStyle w:val="normaltextrun"/>
                <w:rFonts w:ascii="BrowalliaUPC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Pr="00DE155B">
              <w:rPr>
                <w:rStyle w:val="normaltextrun"/>
                <w:rFonts w:ascii="BrowalliaUPC" w:hAnsi="BrowalliaUPC"/>
                <w:sz w:val="32"/>
              </w:rPr>
              <w:t>Outsource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61E67" w14:textId="0C6B3E2B" w:rsidR="006036D8" w:rsidRPr="00356083" w:rsidRDefault="005E517E" w:rsidP="00B96F1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BrowalliaUPC" w:hAnsi="BrowalliaUPC" w:cs="BrowalliaUPC"/>
                <w:sz w:val="32"/>
                <w:szCs w:val="32"/>
              </w:rPr>
            </w:pPr>
            <w:r>
              <w:rPr>
                <w:rStyle w:val="normaltextrun"/>
                <w:rFonts w:ascii="BrowalliaUPC" w:hAnsi="BrowalliaUPC" w:cs="BrowalliaUPC" w:hint="cs"/>
                <w:sz w:val="32"/>
                <w:szCs w:val="32"/>
                <w:cs/>
              </w:rPr>
              <w:t xml:space="preserve"> </w:t>
            </w:r>
            <w:r w:rsidR="00DE155B" w:rsidRPr="00DE155B">
              <w:rPr>
                <w:rStyle w:val="normaltextrun"/>
                <w:rFonts w:ascii="BrowalliaUPC" w:hAnsi="BrowalliaUPC" w:cs="BrowalliaUPC"/>
                <w:sz w:val="32"/>
                <w:szCs w:val="32"/>
                <w:cs/>
              </w:rPr>
              <w:t>แบบประเมิน</w:t>
            </w:r>
            <w:r w:rsidR="00DE155B" w:rsidRPr="00DE155B">
              <w:rPr>
                <w:rStyle w:val="normaltextrun"/>
                <w:rFonts w:ascii="BrowalliaUPC" w:hAnsi="BrowalliaUPC" w:cs="BrowalliaUPC"/>
                <w:sz w:val="32"/>
                <w:szCs w:val="32"/>
              </w:rPr>
              <w:t xml:space="preserve"> Outsource </w:t>
            </w:r>
          </w:p>
        </w:tc>
      </w:tr>
      <w:tr w:rsidR="00DE155B" w:rsidRPr="00356083" w14:paraId="07E31EDA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A46DC" w14:textId="33A0FD20" w:rsidR="00DE155B" w:rsidRPr="00356083" w:rsidRDefault="00DE155B" w:rsidP="00DE155B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 w:hint="cs"/>
                <w:sz w:val="32"/>
                <w:cs/>
              </w:rPr>
              <w:t>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04B61A" w14:textId="416FCD35" w:rsidR="00DE155B" w:rsidRPr="00356083" w:rsidRDefault="00DE155B" w:rsidP="00DE155B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Style w:val="normaltextrun"/>
                <w:rFonts w:ascii="BrowalliaUPC" w:hAnsi="BrowalliaUPC"/>
                <w:sz w:val="32"/>
              </w:rPr>
              <w:t xml:space="preserve"> </w:t>
            </w:r>
            <w:r w:rsidRPr="00752655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CAD1E6" w14:textId="7920533A" w:rsidR="00DE155B" w:rsidRPr="00B96F19" w:rsidRDefault="00DE155B" w:rsidP="00DE155B">
            <w:pPr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</w:t>
            </w:r>
            <w:r w:rsidRPr="00B96F19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แบบประเมิน </w:t>
            </w:r>
            <w:r w:rsidRPr="00B96F19">
              <w:rPr>
                <w:rStyle w:val="normaltextrun"/>
                <w:rFonts w:ascii="BrowalliaUPC" w:hAnsi="BrowalliaUPC"/>
                <w:sz w:val="32"/>
              </w:rPr>
              <w:t>RAW MATERIAL</w:t>
            </w:r>
          </w:p>
        </w:tc>
      </w:tr>
      <w:tr w:rsidR="00DE155B" w:rsidRPr="00356083" w14:paraId="431B7635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062C" w14:textId="421B83E6" w:rsidR="00DE155B" w:rsidRDefault="00DE155B" w:rsidP="00DE155B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8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F2350D0" w14:textId="6825C444" w:rsidR="00DE155B" w:rsidRPr="001940C0" w:rsidRDefault="00DE155B" w:rsidP="00DE155B">
            <w:pPr>
              <w:pStyle w:val="paragraph"/>
              <w:spacing w:before="0" w:beforeAutospacing="0" w:after="0" w:afterAutospacing="0"/>
              <w:textAlignment w:val="baselin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/>
                <w:sz w:val="32"/>
              </w:rPr>
              <w:t xml:space="preserve"> Packaging</w:t>
            </w:r>
            <w:r w:rsidRPr="00356083">
              <w:rPr>
                <w:rFonts w:ascii="BrowalliaUPC" w:hAnsi="BrowalliaUPC"/>
                <w:sz w:val="32"/>
              </w:rPr>
              <w:t> 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DFF734" w14:textId="0BE749A3" w:rsidR="00DE155B" w:rsidRPr="00B96F19" w:rsidRDefault="00DE155B" w:rsidP="00DE155B">
            <w:pPr>
              <w:textAlignment w:val="baseline"/>
              <w:rPr>
                <w:rStyle w:val="normaltextrun"/>
                <w:cs/>
              </w:rPr>
            </w:pPr>
            <w:r>
              <w:rPr>
                <w:rStyle w:val="normaltextrun"/>
                <w:rFonts w:hint="cs"/>
                <w:cs/>
              </w:rPr>
              <w:t xml:space="preserve"> </w:t>
            </w:r>
            <w:r w:rsidRPr="00B96F19">
              <w:rPr>
                <w:rStyle w:val="normaltextrun"/>
                <w:rFonts w:hint="cs"/>
                <w:cs/>
              </w:rPr>
              <w:t>แ</w:t>
            </w:r>
            <w:r w:rsidRPr="00B96F19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บบประเมิน </w:t>
            </w:r>
            <w:r w:rsidRPr="00B96F19">
              <w:rPr>
                <w:rStyle w:val="normaltextrun"/>
                <w:rFonts w:ascii="BrowalliaUPC" w:eastAsia="Times New Roman" w:hAnsi="BrowalliaUPC"/>
                <w:sz w:val="32"/>
              </w:rPr>
              <w:t>PKG</w:t>
            </w:r>
          </w:p>
        </w:tc>
      </w:tr>
      <w:tr w:rsidR="00DE155B" w:rsidRPr="00356083" w14:paraId="25CFCEA3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47B8F" w14:textId="1714614C" w:rsidR="00DE155B" w:rsidRDefault="00DE155B" w:rsidP="00DE155B">
            <w:pPr>
              <w:jc w:val="center"/>
              <w:textAlignment w:val="baseline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9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507BA" w14:textId="43009907" w:rsidR="00DE155B" w:rsidRDefault="00DE155B" w:rsidP="00DE155B">
            <w:pPr>
              <w:pStyle w:val="paragraph"/>
              <w:spacing w:before="0" w:beforeAutospacing="0" w:after="0" w:afterAutospacing="0"/>
              <w:textAlignment w:val="baselin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 Agile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0617E8" w14:textId="08FB7ED5" w:rsidR="00DE155B" w:rsidRPr="00B96F19" w:rsidRDefault="00DE155B" w:rsidP="00DE155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>
              <w:rPr>
                <w:rStyle w:val="normaltextrun"/>
                <w:rFonts w:hint="cs"/>
                <w:cs/>
              </w:rPr>
              <w:t xml:space="preserve"> </w:t>
            </w:r>
            <w:r w:rsidRPr="00B96F19">
              <w:rPr>
                <w:rStyle w:val="normaltextrun"/>
                <w:rFonts w:hint="cs"/>
                <w:cs/>
              </w:rPr>
              <w:t xml:space="preserve">แบบประเมิน </w:t>
            </w:r>
            <w:r w:rsidRPr="00B96F19">
              <w:rPr>
                <w:rStyle w:val="normaltextrun"/>
                <w:rFonts w:ascii="BrowalliaUPC" w:hAnsi="BrowalliaUPC"/>
                <w:sz w:val="32"/>
              </w:rPr>
              <w:t>AGILE</w:t>
            </w:r>
          </w:p>
        </w:tc>
      </w:tr>
      <w:tr w:rsidR="00DE155B" w:rsidRPr="00356083" w14:paraId="68A82EB2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D27CA" w14:textId="0FAF637A" w:rsidR="00DE155B" w:rsidRDefault="00DE155B" w:rsidP="00DE155B">
            <w:pPr>
              <w:jc w:val="center"/>
              <w:textAlignment w:val="baseline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10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6C2AC0" w14:textId="333D6A53" w:rsidR="00DE155B" w:rsidRDefault="00DE155B" w:rsidP="00DE155B">
            <w:pPr>
              <w:pStyle w:val="paragraph"/>
              <w:spacing w:before="0" w:beforeAutospacing="0" w:after="0" w:afterAutospacing="0"/>
              <w:textAlignment w:val="baseline"/>
              <w:rPr>
                <w:rFonts w:ascii="BrowalliaUPC" w:hAnsi="BrowalliaUPC" w:cs="BrowalliaUPC"/>
                <w:sz w:val="32"/>
                <w:szCs w:val="32"/>
              </w:rPr>
            </w:pPr>
            <w:r>
              <w:rPr>
                <w:rFonts w:ascii="BrowalliaUPC" w:hAnsi="BrowalliaUPC" w:cs="BrowalliaUPC"/>
                <w:sz w:val="32"/>
                <w:szCs w:val="32"/>
              </w:rPr>
              <w:t xml:space="preserve"> </w:t>
            </w:r>
            <w:r w:rsidRPr="00F358CD">
              <w:rPr>
                <w:rFonts w:ascii="BrowalliaUPC" w:hAnsi="BrowalliaUPC" w:cs="BrowalliaUPC"/>
                <w:sz w:val="32"/>
                <w:szCs w:val="32"/>
              </w:rPr>
              <w:t>Property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DB0F4B2" w14:textId="5624CDCA" w:rsidR="00DE155B" w:rsidRPr="00B96F19" w:rsidRDefault="00DE155B" w:rsidP="00DE155B">
            <w:pPr>
              <w:textAlignment w:val="baseline"/>
              <w:rPr>
                <w:rStyle w:val="normaltextrun"/>
                <w:rFonts w:eastAsia="Times New Roman"/>
              </w:rPr>
            </w:pPr>
            <w:r>
              <w:rPr>
                <w:rStyle w:val="normaltextrun"/>
                <w:rFonts w:hint="cs"/>
                <w:cs/>
              </w:rPr>
              <w:t xml:space="preserve"> </w:t>
            </w:r>
            <w:r w:rsidRPr="00B96F19">
              <w:rPr>
                <w:rStyle w:val="normaltextrun"/>
                <w:rFonts w:hint="cs"/>
                <w:cs/>
              </w:rPr>
              <w:t>แบบประเมิน</w:t>
            </w:r>
            <w:r w:rsidRPr="005B660F">
              <w:rPr>
                <w:rStyle w:val="normaltextrun"/>
                <w:rFonts w:cstheme="minorHAnsi"/>
                <w:szCs w:val="22"/>
                <w:cs/>
              </w:rPr>
              <w:t xml:space="preserve"> </w:t>
            </w:r>
            <w:r w:rsidRPr="005B660F">
              <w:rPr>
                <w:rStyle w:val="normaltextrun"/>
                <w:rFonts w:ascii="BrowalliaUPC" w:hAnsi="BrowalliaUPC"/>
                <w:sz w:val="32"/>
              </w:rPr>
              <w:t>PROPERTY</w:t>
            </w:r>
          </w:p>
        </w:tc>
      </w:tr>
      <w:tr w:rsidR="00DE155B" w:rsidRPr="00356083" w14:paraId="513AAF10" w14:textId="77777777" w:rsidTr="00B96F19">
        <w:trPr>
          <w:trHeight w:val="30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4AAEA" w14:textId="189AE447" w:rsidR="00DE155B" w:rsidRDefault="005E517E" w:rsidP="00DE155B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11.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0D88A9" w14:textId="5CF79DD7" w:rsidR="00DE155B" w:rsidRPr="005E517E" w:rsidRDefault="00DE155B" w:rsidP="00DE155B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BrowalliaUPC" w:eastAsiaTheme="minorHAnsi" w:hAnsi="BrowalliaUPC" w:cs="BrowalliaUPC"/>
                <w:sz w:val="32"/>
                <w:szCs w:val="32"/>
              </w:rPr>
            </w:pPr>
            <w:r w:rsidRPr="005E517E">
              <w:rPr>
                <w:rStyle w:val="normaltextrun"/>
                <w:rFonts w:ascii="BrowalliaUPC" w:eastAsiaTheme="minorHAnsi" w:hAnsi="BrowalliaUPC" w:cs="BrowalliaUPC"/>
                <w:sz w:val="32"/>
                <w:szCs w:val="32"/>
              </w:rPr>
              <w:t xml:space="preserve"> Energy and Chemical</w:t>
            </w:r>
          </w:p>
        </w:tc>
        <w:tc>
          <w:tcPr>
            <w:tcW w:w="5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4070F7" w14:textId="226F2AAE" w:rsidR="00DE155B" w:rsidRPr="005E517E" w:rsidRDefault="00DE155B" w:rsidP="00DE155B">
            <w:pPr>
              <w:textAlignment w:val="baseline"/>
              <w:rPr>
                <w:rStyle w:val="normaltextrun"/>
                <w:rFonts w:ascii="BrowalliaUPC" w:hAnsi="BrowalliaUPC" w:hint="cs"/>
                <w:sz w:val="32"/>
                <w:cs/>
              </w:rPr>
            </w:pPr>
            <w:r w:rsidRPr="005E517E">
              <w:rPr>
                <w:rStyle w:val="normaltextrun"/>
                <w:rFonts w:ascii="BrowalliaUPC" w:hAnsi="BrowalliaUPC" w:hint="cs"/>
                <w:sz w:val="32"/>
                <w:cs/>
              </w:rPr>
              <w:t xml:space="preserve"> แบบประเมิน </w:t>
            </w:r>
            <w:r w:rsidRPr="005E517E">
              <w:rPr>
                <w:rStyle w:val="normaltextrun"/>
                <w:rFonts w:ascii="BrowalliaUPC" w:hAnsi="BrowalliaUPC"/>
                <w:sz w:val="32"/>
              </w:rPr>
              <w:t>ENERGY_CHEMICAL</w:t>
            </w:r>
          </w:p>
        </w:tc>
      </w:tr>
    </w:tbl>
    <w:p w14:paraId="2401DB0E" w14:textId="77777777" w:rsidR="005E517E" w:rsidRDefault="005E517E" w:rsidP="00DD3D2E">
      <w:pPr>
        <w:rPr>
          <w:rFonts w:ascii="BrowalliaUPC" w:eastAsia="SimSun" w:hAnsi="BrowalliaUPC" w:hint="cs"/>
          <w:b/>
          <w:bCs/>
          <w:spacing w:val="60"/>
          <w:sz w:val="32"/>
        </w:rPr>
      </w:pPr>
    </w:p>
    <w:p w14:paraId="17D7952E" w14:textId="77777777" w:rsidR="002E49A4" w:rsidRDefault="002E49A4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32F275F3" w14:textId="3C0B480B" w:rsidR="00DD3D2E" w:rsidRPr="00CB1DC7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lastRenderedPageBreak/>
        <w:t>Milestones</w:t>
      </w:r>
    </w:p>
    <w:tbl>
      <w:tblPr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2"/>
        <w:gridCol w:w="2539"/>
      </w:tblGrid>
      <w:tr w:rsidR="00356083" w:rsidRPr="00356083" w14:paraId="65FF5926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95E81C8" w14:textId="77777777" w:rsidR="00356083" w:rsidRPr="00356083" w:rsidRDefault="00356083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Milestone/Deliverable</w:t>
            </w:r>
            <w:r w:rsidRPr="00356083">
              <w:rPr>
                <w:rFonts w:ascii="BrowalliaUPC" w:eastAsia="Times New Roman" w:hAnsi="BrowalliaUPC"/>
                <w:sz w:val="28"/>
                <w:szCs w:val="28"/>
              </w:rPr>
              <w:t>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9A5BAE2" w14:textId="77777777" w:rsidR="00356083" w:rsidRPr="00356083" w:rsidRDefault="00356083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b/>
                <w:bCs/>
                <w:sz w:val="28"/>
                <w:szCs w:val="28"/>
              </w:rPr>
              <w:t>Target Finish Date</w:t>
            </w:r>
            <w:r w:rsidRPr="00356083">
              <w:rPr>
                <w:rFonts w:ascii="BrowalliaUPC" w:eastAsia="Times New Roman" w:hAnsi="BrowalliaUPC"/>
                <w:sz w:val="28"/>
                <w:szCs w:val="28"/>
              </w:rPr>
              <w:t> </w:t>
            </w:r>
          </w:p>
        </w:tc>
      </w:tr>
      <w:tr w:rsidR="00356083" w:rsidRPr="00356083" w14:paraId="7DA1623F" w14:textId="77777777" w:rsidTr="00FE3383">
        <w:trPr>
          <w:trHeight w:val="300"/>
        </w:trPr>
        <w:tc>
          <w:tcPr>
            <w:tcW w:w="647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0BFA1F" w14:textId="77777777" w:rsidR="00356083" w:rsidRPr="00356083" w:rsidRDefault="00356083" w:rsidP="00356083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Project approval </w:t>
            </w:r>
          </w:p>
        </w:tc>
        <w:tc>
          <w:tcPr>
            <w:tcW w:w="253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873FA5" w14:textId="329A509E" w:rsidR="00356083" w:rsidRPr="00356083" w:rsidRDefault="00AA213B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30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/0</w:t>
            </w:r>
            <w:r w:rsidR="00331999">
              <w:rPr>
                <w:rFonts w:ascii="BrowalliaUPC" w:eastAsia="Times New Roman" w:hAnsi="BrowalliaUPC"/>
                <w:sz w:val="32"/>
              </w:rPr>
              <w:t>4</w:t>
            </w:r>
            <w:r w:rsidR="00356083" w:rsidRPr="00356083">
              <w:rPr>
                <w:rFonts w:ascii="BrowalliaUPC" w:eastAsia="Times New Roman" w:hAnsi="BrowalliaUPC"/>
                <w:sz w:val="32"/>
              </w:rPr>
              <w:t>/202</w:t>
            </w:r>
            <w:r w:rsidR="00331999"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356083" w:rsidRPr="00356083" w14:paraId="458E2FCC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4AF5F3" w14:textId="4CA9D289" w:rsidR="00356083" w:rsidRPr="00356083" w:rsidRDefault="00DA31F2" w:rsidP="00356083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hAnsi="BrowalliaUPC"/>
                <w:sz w:val="32"/>
              </w:rPr>
              <w:t>Kick off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A3CE1" w14:textId="65FDFC95" w:rsidR="00356083" w:rsidRPr="00356083" w:rsidRDefault="00AA213B" w:rsidP="00356083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02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1CE943C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ACC7774" w14:textId="4DEA6EDF" w:rsidR="009C7E62" w:rsidRPr="00356083" w:rsidRDefault="009C7E62" w:rsidP="009C7E6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Requirement gathering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F8EE3" w14:textId="53AFA141" w:rsidR="009C7E62" w:rsidRPr="00356083" w:rsidRDefault="00E30D88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14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74B86DBA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D8F9D0" w14:textId="47CF8EA5" w:rsidR="009C7E62" w:rsidRPr="00356083" w:rsidRDefault="00AB3DBA" w:rsidP="009C7E6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AB3DBA">
              <w:rPr>
                <w:rFonts w:ascii="BrowalliaUPC" w:eastAsia="Times New Roman" w:hAnsi="BrowalliaUPC"/>
                <w:sz w:val="32"/>
              </w:rPr>
              <w:t>Data Retention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F46AF8" w14:textId="29EEFE0A" w:rsidR="009C7E62" w:rsidRPr="00356083" w:rsidRDefault="002C13AD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15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35213FA5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567D44" w14:textId="227C19A4" w:rsidR="009C7E62" w:rsidRPr="00356083" w:rsidRDefault="002C13AD" w:rsidP="009C7E6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C13AD">
              <w:rPr>
                <w:rFonts w:ascii="BrowalliaUPC" w:eastAsia="Times New Roman" w:hAnsi="BrowalliaUPC"/>
                <w:sz w:val="32"/>
              </w:rPr>
              <w:t>Risk management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108DEB" w14:textId="6808CCFF" w:rsidR="009C7E62" w:rsidRPr="00356083" w:rsidRDefault="002C13AD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27</w:t>
            </w:r>
            <w:r w:rsidRPr="00356083">
              <w:rPr>
                <w:rFonts w:ascii="BrowalliaUPC" w:eastAsia="Times New Roman" w:hAnsi="BrowalliaUPC"/>
                <w:sz w:val="32"/>
              </w:rPr>
              <w:t>/0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  <w:r w:rsidRPr="00356083">
              <w:rPr>
                <w:rFonts w:ascii="BrowalliaUPC" w:eastAsia="Times New Roman" w:hAnsi="BrowalliaUPC"/>
                <w:sz w:val="32"/>
              </w:rPr>
              <w:t>/202</w:t>
            </w:r>
            <w:r>
              <w:rPr>
                <w:rFonts w:ascii="BrowalliaUPC" w:eastAsia="Times New Roman" w:hAnsi="BrowalliaUPC"/>
                <w:sz w:val="32"/>
              </w:rPr>
              <w:t>5</w:t>
            </w:r>
          </w:p>
        </w:tc>
      </w:tr>
      <w:tr w:rsidR="009C7E62" w:rsidRPr="00356083" w14:paraId="4347B211" w14:textId="77777777" w:rsidTr="009C7E62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937D86" w14:textId="34C4E88C" w:rsidR="009C7E62" w:rsidRPr="00356083" w:rsidRDefault="00363E82" w:rsidP="009C7E6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Finalize Design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435CB0" w14:textId="7AB1DA78" w:rsidR="009C7E62" w:rsidRPr="00356083" w:rsidRDefault="00363E82" w:rsidP="009C7E62">
            <w:pPr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9/</w:t>
            </w:r>
            <w:r>
              <w:rPr>
                <w:rFonts w:ascii="BrowalliaUPC" w:eastAsia="Times New Roman" w:hAnsi="BrowalliaUPC"/>
                <w:sz w:val="32"/>
              </w:rPr>
              <w:t>0</w:t>
            </w:r>
            <w:r w:rsidRPr="00363E82">
              <w:rPr>
                <w:rFonts w:ascii="BrowalliaUPC" w:eastAsia="Times New Roman" w:hAnsi="BrowalliaUPC"/>
                <w:sz w:val="32"/>
              </w:rPr>
              <w:t>6/</w:t>
            </w:r>
            <w:r>
              <w:rPr>
                <w:rFonts w:ascii="BrowalliaUPC" w:eastAsia="Times New Roman" w:hAnsi="BrowalliaUPC"/>
                <w:sz w:val="32"/>
              </w:rPr>
              <w:t>2025</w:t>
            </w:r>
          </w:p>
        </w:tc>
      </w:tr>
      <w:tr w:rsidR="009C7E62" w:rsidRPr="00356083" w14:paraId="50E10693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FC486B" w14:textId="28441A92" w:rsidR="009C7E62" w:rsidRPr="00356083" w:rsidRDefault="008E35AA" w:rsidP="009C7E62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Business flow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732863" w14:textId="2AAE0804" w:rsidR="009C7E62" w:rsidRPr="00356083" w:rsidRDefault="00062703" w:rsidP="009C7E62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16/07/2025</w:t>
            </w:r>
          </w:p>
        </w:tc>
      </w:tr>
      <w:tr w:rsidR="009878A6" w:rsidRPr="00356083" w14:paraId="120E7C7B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754E38" w14:textId="4916C978" w:rsidR="009878A6" w:rsidRPr="00356083" w:rsidRDefault="00062703" w:rsidP="009878A6">
            <w:pPr>
              <w:textAlignment w:val="baseline"/>
              <w:rPr>
                <w:rFonts w:ascii="BrowalliaUPC" w:eastAsia="Times New Roman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Development and Testing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4696A8" w14:textId="6F9BA032" w:rsidR="009878A6" w:rsidRPr="00356083" w:rsidRDefault="00062703" w:rsidP="009878A6">
            <w:pPr>
              <w:jc w:val="center"/>
              <w:textAlignment w:val="baseline"/>
              <w:rPr>
                <w:rFonts w:ascii="BrowalliaUPC" w:eastAsia="Times New Roman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17/07/2025</w:t>
            </w:r>
          </w:p>
        </w:tc>
      </w:tr>
      <w:tr w:rsidR="009878A6" w:rsidRPr="00356083" w14:paraId="1EAF2F64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3B21EF" w14:textId="63A0F2EE" w:rsidR="009878A6" w:rsidRDefault="00062703" w:rsidP="009878A6">
            <w:pPr>
              <w:textAlignment w:val="baseline"/>
              <w:rPr>
                <w:rFonts w:ascii="BrowalliaUPC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UAT and Training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19933" w14:textId="70B97D18" w:rsidR="009878A6" w:rsidRDefault="00062703" w:rsidP="009878A6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z w:val="32"/>
              </w:rPr>
              <w:t>01/08/2025</w:t>
            </w:r>
          </w:p>
        </w:tc>
      </w:tr>
      <w:tr w:rsidR="008435E1" w:rsidRPr="00356083" w14:paraId="24F3AA0A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B13845" w14:textId="0D5F7DE6" w:rsidR="008435E1" w:rsidRDefault="008435E1" w:rsidP="008435E1">
            <w:pPr>
              <w:textAlignment w:val="baseline"/>
              <w:rPr>
                <w:rFonts w:ascii="BrowalliaUPC" w:hAnsi="BrowalliaUPC"/>
                <w:sz w:val="32"/>
              </w:rPr>
            </w:pPr>
            <w:r w:rsidRPr="00356083">
              <w:rPr>
                <w:rFonts w:ascii="BrowalliaUPC" w:eastAsia="Times New Roman" w:hAnsi="BrowalliaUPC"/>
                <w:sz w:val="32"/>
              </w:rPr>
              <w:t>Go-live 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C89472" w14:textId="1502C55F" w:rsidR="008435E1" w:rsidRDefault="008435E1" w:rsidP="008435E1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06</w:t>
            </w:r>
            <w:r w:rsidRPr="00223E2C">
              <w:rPr>
                <w:rFonts w:ascii="BrowalliaUPC" w:hAnsi="BrowalliaUPC"/>
                <w:sz w:val="32"/>
              </w:rPr>
              <w:t>/</w:t>
            </w:r>
            <w:r>
              <w:rPr>
                <w:rFonts w:ascii="BrowalliaUPC" w:hAnsi="BrowalliaUPC"/>
                <w:sz w:val="32"/>
              </w:rPr>
              <w:t>08</w:t>
            </w:r>
            <w:r w:rsidRPr="00223E2C">
              <w:rPr>
                <w:rFonts w:ascii="BrowalliaUPC" w:hAnsi="BrowalliaUPC"/>
                <w:sz w:val="32"/>
              </w:rPr>
              <w:t>/202</w:t>
            </w:r>
            <w:r>
              <w:rPr>
                <w:rFonts w:ascii="BrowalliaUPC" w:hAnsi="BrowalliaUPC"/>
                <w:sz w:val="32"/>
              </w:rPr>
              <w:t>5</w:t>
            </w:r>
          </w:p>
        </w:tc>
      </w:tr>
      <w:tr w:rsidR="008435E1" w:rsidRPr="00356083" w14:paraId="18A87EB1" w14:textId="77777777" w:rsidTr="00FE3383">
        <w:trPr>
          <w:trHeight w:val="300"/>
        </w:trPr>
        <w:tc>
          <w:tcPr>
            <w:tcW w:w="6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E2FAEE" w14:textId="3E5902A1" w:rsidR="008435E1" w:rsidRDefault="008435E1" w:rsidP="008435E1">
            <w:pPr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Project Closure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C15361" w14:textId="66BE2265" w:rsidR="008435E1" w:rsidRDefault="009B0086" w:rsidP="008435E1">
            <w:pPr>
              <w:jc w:val="center"/>
              <w:textAlignment w:val="baseline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03</w:t>
            </w:r>
            <w:r w:rsidR="008435E1" w:rsidRPr="00223E2C">
              <w:rPr>
                <w:rFonts w:ascii="BrowalliaUPC" w:hAnsi="BrowalliaUPC"/>
                <w:sz w:val="32"/>
              </w:rPr>
              <w:t>/</w:t>
            </w:r>
            <w:r w:rsidR="008435E1">
              <w:rPr>
                <w:rFonts w:ascii="BrowalliaUPC" w:hAnsi="BrowalliaUPC"/>
                <w:sz w:val="32"/>
              </w:rPr>
              <w:t>0</w:t>
            </w:r>
            <w:r>
              <w:rPr>
                <w:rFonts w:ascii="BrowalliaUPC" w:hAnsi="BrowalliaUPC"/>
                <w:sz w:val="32"/>
              </w:rPr>
              <w:t>9</w:t>
            </w:r>
            <w:r w:rsidR="008435E1" w:rsidRPr="00223E2C">
              <w:rPr>
                <w:rFonts w:ascii="BrowalliaUPC" w:hAnsi="BrowalliaUPC"/>
                <w:sz w:val="32"/>
              </w:rPr>
              <w:t>/202</w:t>
            </w:r>
            <w:r w:rsidR="008435E1">
              <w:rPr>
                <w:rFonts w:ascii="BrowalliaUPC" w:hAnsi="BrowalliaUPC"/>
                <w:sz w:val="32"/>
              </w:rPr>
              <w:t>5</w:t>
            </w:r>
          </w:p>
        </w:tc>
      </w:tr>
    </w:tbl>
    <w:p w14:paraId="6016F976" w14:textId="77777777" w:rsidR="009C2698" w:rsidRDefault="009C2698" w:rsidP="00DD3D2E">
      <w:pPr>
        <w:rPr>
          <w:rFonts w:ascii="BrowalliaUPC" w:eastAsia="SimSun" w:hAnsi="BrowalliaUPC"/>
          <w:b/>
          <w:bCs/>
          <w:spacing w:val="60"/>
          <w:sz w:val="32"/>
        </w:rPr>
      </w:pPr>
    </w:p>
    <w:p w14:paraId="227D58F2" w14:textId="337BA4C2" w:rsidR="00DD3D2E" w:rsidRDefault="00DD3D2E" w:rsidP="00DD3D2E">
      <w:pPr>
        <w:rPr>
          <w:rFonts w:ascii="BrowalliaUPC" w:eastAsia="SimSun" w:hAnsi="BrowalliaUPC"/>
          <w:b/>
          <w:bCs/>
          <w:spacing w:val="60"/>
          <w:sz w:val="32"/>
        </w:rPr>
      </w:pPr>
      <w:r w:rsidRPr="00CB1DC7">
        <w:rPr>
          <w:rFonts w:ascii="BrowalliaUPC" w:eastAsia="SimSun" w:hAnsi="BrowalliaUPC"/>
          <w:b/>
          <w:bCs/>
          <w:spacing w:val="60"/>
          <w:sz w:val="32"/>
        </w:rPr>
        <w:t>Resource/Person Days Needed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8"/>
        <w:gridCol w:w="4338"/>
        <w:gridCol w:w="1276"/>
        <w:gridCol w:w="956"/>
        <w:gridCol w:w="990"/>
      </w:tblGrid>
      <w:tr w:rsidR="00B07E56" w:rsidRPr="00523321" w14:paraId="19678880" w14:textId="77777777" w:rsidTr="00F80342">
        <w:tc>
          <w:tcPr>
            <w:tcW w:w="21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DCA0964" w14:textId="425C9A7E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Position</w:t>
            </w:r>
          </w:p>
        </w:tc>
        <w:tc>
          <w:tcPr>
            <w:tcW w:w="433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D71421" w14:textId="759FB720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Project Responsibilities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B414149" w14:textId="77777777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*Current</w:t>
            </w:r>
          </w:p>
          <w:p w14:paraId="4601BEEA" w14:textId="61724E55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or New</w:t>
            </w:r>
          </w:p>
        </w:tc>
        <w:tc>
          <w:tcPr>
            <w:tcW w:w="9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05E874" w14:textId="7933F149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% Time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B394FE" w14:textId="58BC78A0" w:rsidR="00B07E56" w:rsidRPr="00523321" w:rsidRDefault="00B07E56" w:rsidP="00B07E56">
            <w:pPr>
              <w:pStyle w:val="BodyTextIndent"/>
              <w:spacing w:after="0"/>
              <w:ind w:left="0"/>
              <w:jc w:val="center"/>
              <w:rPr>
                <w:rFonts w:ascii="BrowalliaUPC" w:hAnsi="BrowalliaUPC"/>
                <w:b/>
                <w:bCs/>
                <w:iCs/>
                <w:sz w:val="28"/>
                <w:szCs w:val="28"/>
              </w:rPr>
            </w:pPr>
            <w:r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>Man</w:t>
            </w:r>
            <w:r w:rsidRPr="00523321">
              <w:rPr>
                <w:rFonts w:ascii="BrowalliaUPC" w:hAnsi="BrowalliaUPC"/>
                <w:b/>
                <w:bCs/>
                <w:iCs/>
                <w:sz w:val="28"/>
                <w:szCs w:val="28"/>
              </w:rPr>
              <w:t xml:space="preserve"> Days</w:t>
            </w:r>
          </w:p>
        </w:tc>
      </w:tr>
      <w:tr w:rsidR="00B07E56" w:rsidRPr="00447335" w14:paraId="1ACACB8B" w14:textId="77777777" w:rsidTr="00F80342">
        <w:tc>
          <w:tcPr>
            <w:tcW w:w="2178" w:type="dxa"/>
          </w:tcPr>
          <w:p w14:paraId="33EC6121" w14:textId="50950483" w:rsidR="00B07E56" w:rsidRPr="00447335" w:rsidRDefault="00B07E56" w:rsidP="00B07E56">
            <w:pPr>
              <w:rPr>
                <w:rFonts w:ascii="BrowalliaUPC" w:hAnsi="BrowalliaUPC"/>
                <w:sz w:val="32"/>
              </w:rPr>
            </w:pPr>
            <w:proofErr w:type="spellStart"/>
            <w:r w:rsidRPr="00E91BB1">
              <w:rPr>
                <w:rFonts w:ascii="BrowalliaUPC" w:hAnsi="BrowalliaUPC"/>
                <w:sz w:val="32"/>
              </w:rPr>
              <w:t>inOne</w:t>
            </w:r>
            <w:proofErr w:type="spellEnd"/>
            <w:r w:rsidRPr="00E91BB1">
              <w:rPr>
                <w:rFonts w:ascii="BrowalliaUPC" w:hAnsi="BrowalliaUPC"/>
                <w:sz w:val="32"/>
              </w:rPr>
              <w:t xml:space="preserve"> </w:t>
            </w:r>
            <w:r>
              <w:rPr>
                <w:rFonts w:ascii="BrowalliaUPC" w:hAnsi="BrowalliaUPC"/>
                <w:sz w:val="32"/>
              </w:rPr>
              <w:t>BI</w:t>
            </w:r>
          </w:p>
        </w:tc>
        <w:tc>
          <w:tcPr>
            <w:tcW w:w="4338" w:type="dxa"/>
          </w:tcPr>
          <w:p w14:paraId="78CDD03E" w14:textId="2A457B3D" w:rsidR="00B07E56" w:rsidRPr="00FD634F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0AF89A77" w14:textId="77777777" w:rsidR="00B07E56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4E3FFA18" w14:textId="77777777" w:rsidR="00B07E56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Develop</w:t>
            </w:r>
          </w:p>
          <w:p w14:paraId="61CBA0DB" w14:textId="522771A7" w:rsidR="00B07E56" w:rsidRPr="00FD634F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Unit Test</w:t>
            </w:r>
          </w:p>
          <w:p w14:paraId="0E570589" w14:textId="14927F94" w:rsidR="00B07E56" w:rsidRPr="00DB7211" w:rsidRDefault="00B07E56" w:rsidP="00B07E56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E91BB1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3B7C0461" w14:textId="67EA8441" w:rsidR="00B07E56" w:rsidRPr="00447335" w:rsidRDefault="00A1192C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1FC0CC24" w14:textId="04D76E8A" w:rsidR="00B07E56" w:rsidRPr="00447335" w:rsidRDefault="00877521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5</w:t>
            </w:r>
            <w:r w:rsidR="001E2E27">
              <w:rPr>
                <w:rFonts w:ascii="BrowalliaUPC" w:hAnsi="BrowalliaUPC"/>
                <w:sz w:val="32"/>
              </w:rPr>
              <w:t>1</w:t>
            </w:r>
            <w:r>
              <w:rPr>
                <w:rFonts w:ascii="BrowalliaUPC" w:hAnsi="BrowalliaUPC"/>
                <w:sz w:val="32"/>
              </w:rPr>
              <w:t>.</w:t>
            </w:r>
            <w:r w:rsidR="001E2E27">
              <w:rPr>
                <w:rFonts w:ascii="BrowalliaUPC" w:hAnsi="BrowalliaUPC"/>
                <w:sz w:val="32"/>
              </w:rPr>
              <w:t>67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42643ED2" w14:textId="2D7D1F2C" w:rsidR="00B07E56" w:rsidRPr="00447335" w:rsidRDefault="00CE699B" w:rsidP="00B07E56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 w:hint="cs"/>
                <w:sz w:val="32"/>
                <w:cs/>
              </w:rPr>
              <w:t>62</w:t>
            </w:r>
          </w:p>
        </w:tc>
      </w:tr>
      <w:tr w:rsidR="00B07E56" w:rsidRPr="00447335" w14:paraId="6C1029CB" w14:textId="77777777" w:rsidTr="00F80342">
        <w:tc>
          <w:tcPr>
            <w:tcW w:w="2178" w:type="dxa"/>
          </w:tcPr>
          <w:p w14:paraId="70EF5162" w14:textId="56649444" w:rsidR="00B07E56" w:rsidRPr="00447335" w:rsidRDefault="003B29F2" w:rsidP="00B07E56">
            <w:pPr>
              <w:rPr>
                <w:rFonts w:ascii="BrowalliaUPC" w:hAnsi="BrowalliaUPC"/>
                <w:sz w:val="32"/>
              </w:rPr>
            </w:pPr>
            <w:r>
              <w:rPr>
                <w:rFonts w:ascii="BrowalliaUPC" w:eastAsia="Times New Roman" w:hAnsi="BrowalliaUPC"/>
                <w:snapToGrid w:val="0"/>
                <w:sz w:val="32"/>
              </w:rPr>
              <w:t>Procurement</w:t>
            </w:r>
            <w:r>
              <w:rPr>
                <w:rFonts w:ascii="BrowalliaUPC" w:hAnsi="BrowalliaUPC"/>
                <w:sz w:val="32"/>
              </w:rPr>
              <w:t xml:space="preserve"> Team</w:t>
            </w:r>
          </w:p>
        </w:tc>
        <w:tc>
          <w:tcPr>
            <w:tcW w:w="4338" w:type="dxa"/>
          </w:tcPr>
          <w:p w14:paraId="5CA8F74B" w14:textId="77777777" w:rsidR="005917CF" w:rsidRDefault="003B29F2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FD634F">
              <w:rPr>
                <w:rFonts w:ascii="BrowalliaUPC" w:hAnsi="BrowalliaUPC"/>
                <w:sz w:val="32"/>
              </w:rPr>
              <w:t>Requirement Gathering</w:t>
            </w:r>
          </w:p>
          <w:p w14:paraId="2157633E" w14:textId="69CDADAB" w:rsidR="002731B3" w:rsidRPr="002731B3" w:rsidRDefault="002731B3" w:rsidP="002731B3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2C1512">
              <w:rPr>
                <w:rFonts w:ascii="BrowalliaUPC" w:hAnsi="BrowalliaUPC"/>
                <w:sz w:val="32"/>
              </w:rPr>
              <w:t>Design Model / Specification</w:t>
            </w:r>
          </w:p>
          <w:p w14:paraId="63C94F52" w14:textId="77777777" w:rsidR="005917CF" w:rsidRDefault="005917CF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Business Risk Assessment</w:t>
            </w:r>
          </w:p>
          <w:p w14:paraId="37332E73" w14:textId="33845275" w:rsidR="00A1192C" w:rsidRDefault="00607D19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Business Flow</w:t>
            </w:r>
          </w:p>
          <w:p w14:paraId="28121E28" w14:textId="63AE0F67" w:rsidR="00B07E56" w:rsidRPr="005917CF" w:rsidRDefault="005917CF" w:rsidP="005917CF">
            <w:pPr>
              <w:pStyle w:val="ListParagraph"/>
              <w:numPr>
                <w:ilvl w:val="0"/>
                <w:numId w:val="1"/>
              </w:numPr>
              <w:rPr>
                <w:rFonts w:ascii="BrowalliaUPC" w:hAnsi="BrowalliaUPC"/>
                <w:sz w:val="32"/>
              </w:rPr>
            </w:pPr>
            <w:r w:rsidRPr="005917CF">
              <w:rPr>
                <w:rFonts w:ascii="BrowalliaUPC" w:hAnsi="BrowalliaUPC"/>
                <w:sz w:val="32"/>
              </w:rPr>
              <w:t>UAT</w:t>
            </w:r>
          </w:p>
        </w:tc>
        <w:tc>
          <w:tcPr>
            <w:tcW w:w="1276" w:type="dxa"/>
          </w:tcPr>
          <w:p w14:paraId="5A1B9A41" w14:textId="4115D9E4" w:rsidR="00B07E56" w:rsidRPr="00447335" w:rsidRDefault="00A1192C" w:rsidP="00B07E56">
            <w:pPr>
              <w:jc w:val="center"/>
              <w:rPr>
                <w:rFonts w:ascii="BrowalliaUPC" w:hAnsi="BrowalliaUPC"/>
                <w:sz w:val="32"/>
                <w:cs/>
              </w:rPr>
            </w:pPr>
            <w:r>
              <w:rPr>
                <w:rFonts w:ascii="BrowalliaUPC" w:hAnsi="BrowalliaUPC"/>
                <w:sz w:val="32"/>
              </w:rPr>
              <w:t>Current</w:t>
            </w:r>
          </w:p>
        </w:tc>
        <w:tc>
          <w:tcPr>
            <w:tcW w:w="956" w:type="dxa"/>
          </w:tcPr>
          <w:p w14:paraId="6FF99284" w14:textId="382F9740" w:rsidR="00B07E56" w:rsidRPr="00447335" w:rsidRDefault="00341250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/>
                <w:sz w:val="32"/>
              </w:rPr>
              <w:t>4</w:t>
            </w:r>
            <w:r w:rsidR="00CB52C8">
              <w:rPr>
                <w:rFonts w:ascii="BrowalliaUPC" w:hAnsi="BrowalliaUPC"/>
                <w:sz w:val="32"/>
              </w:rPr>
              <w:t>8</w:t>
            </w:r>
            <w:r>
              <w:rPr>
                <w:rFonts w:ascii="BrowalliaUPC" w:hAnsi="BrowalliaUPC"/>
                <w:sz w:val="32"/>
              </w:rPr>
              <w:t>.</w:t>
            </w:r>
            <w:r w:rsidR="00CB52C8">
              <w:rPr>
                <w:rFonts w:ascii="BrowalliaUPC" w:hAnsi="BrowalliaUPC"/>
                <w:sz w:val="32"/>
              </w:rPr>
              <w:t>33</w:t>
            </w:r>
            <w:r>
              <w:rPr>
                <w:rFonts w:ascii="BrowalliaUPC" w:hAnsi="BrowalliaUPC"/>
                <w:sz w:val="32"/>
              </w:rPr>
              <w:t>%</w:t>
            </w:r>
          </w:p>
        </w:tc>
        <w:tc>
          <w:tcPr>
            <w:tcW w:w="990" w:type="dxa"/>
          </w:tcPr>
          <w:p w14:paraId="5476C92A" w14:textId="5C63C8FE" w:rsidR="00B07E56" w:rsidRPr="00447335" w:rsidRDefault="00CE699B" w:rsidP="00B07E56">
            <w:pPr>
              <w:jc w:val="center"/>
              <w:rPr>
                <w:rFonts w:ascii="BrowalliaUPC" w:hAnsi="BrowalliaUPC"/>
                <w:sz w:val="32"/>
              </w:rPr>
            </w:pPr>
            <w:r>
              <w:rPr>
                <w:rFonts w:ascii="BrowalliaUPC" w:hAnsi="BrowalliaUPC" w:hint="cs"/>
                <w:sz w:val="32"/>
                <w:cs/>
              </w:rPr>
              <w:t>58</w:t>
            </w:r>
          </w:p>
        </w:tc>
      </w:tr>
      <w:tr w:rsidR="00B07E56" w:rsidRPr="009F02CB" w14:paraId="11077524" w14:textId="77777777" w:rsidTr="00F80342">
        <w:tc>
          <w:tcPr>
            <w:tcW w:w="8748" w:type="dxa"/>
            <w:gridSpan w:val="4"/>
            <w:tcBorders>
              <w:bottom w:val="single" w:sz="4" w:space="0" w:color="auto"/>
            </w:tcBorders>
          </w:tcPr>
          <w:p w14:paraId="177A9C28" w14:textId="4DEF5CA7" w:rsidR="00B07E56" w:rsidRPr="009F02CB" w:rsidRDefault="00FC0646" w:rsidP="00B07E56">
            <w:pPr>
              <w:jc w:val="right"/>
              <w:rPr>
                <w:rFonts w:ascii="BrowalliaUPC" w:hAnsi="BrowalliaUPC"/>
                <w:b/>
                <w:bCs/>
                <w:sz w:val="32"/>
                <w:cs/>
              </w:rPr>
            </w:pPr>
            <w:r w:rsidRPr="009F02CB">
              <w:rPr>
                <w:rFonts w:ascii="BrowalliaUPC" w:eastAsia="SimSun" w:hAnsi="BrowalliaUPC"/>
                <w:b/>
                <w:bCs/>
                <w:sz w:val="32"/>
              </w:rPr>
              <w:t>TOTAL Man Days: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5C566D9" w14:textId="47EA2591" w:rsidR="00B07E56" w:rsidRPr="009F02CB" w:rsidRDefault="001E2E27" w:rsidP="00B07E56">
            <w:pPr>
              <w:jc w:val="center"/>
              <w:rPr>
                <w:rFonts w:ascii="BrowalliaUPC" w:hAnsi="BrowalliaUPC"/>
                <w:b/>
                <w:bCs/>
                <w:sz w:val="32"/>
              </w:rPr>
            </w:pPr>
            <w:r>
              <w:rPr>
                <w:rFonts w:ascii="BrowalliaUPC" w:hAnsi="BrowalliaUPC" w:hint="cs"/>
                <w:b/>
                <w:bCs/>
                <w:sz w:val="32"/>
                <w:cs/>
              </w:rPr>
              <w:t>120</w:t>
            </w:r>
          </w:p>
        </w:tc>
      </w:tr>
    </w:tbl>
    <w:p w14:paraId="75D1A74F" w14:textId="6C6D1109" w:rsidR="00DD3D2E" w:rsidRDefault="00DD3D2E" w:rsidP="00DD3D2E">
      <w:pPr>
        <w:rPr>
          <w:rFonts w:ascii="BrowalliaUPC" w:hAnsi="BrowalliaUPC"/>
          <w:sz w:val="32"/>
        </w:rPr>
      </w:pPr>
    </w:p>
    <w:p w14:paraId="7E3CB119" w14:textId="0370D53B" w:rsidR="00177C7B" w:rsidRDefault="00177C7B" w:rsidP="00DD3D2E">
      <w:pPr>
        <w:rPr>
          <w:rFonts w:ascii="BrowalliaUPC" w:hAnsi="BrowalliaUPC"/>
          <w:sz w:val="32"/>
        </w:rPr>
      </w:pPr>
    </w:p>
    <w:p w14:paraId="65D89557" w14:textId="19BC978D" w:rsidR="00177C7B" w:rsidRDefault="00177C7B" w:rsidP="00DD3D2E">
      <w:pPr>
        <w:rPr>
          <w:rFonts w:ascii="BrowalliaUPC" w:hAnsi="BrowalliaUPC"/>
          <w:sz w:val="32"/>
        </w:rPr>
      </w:pPr>
    </w:p>
    <w:p w14:paraId="2CC2FFE8" w14:textId="77777777" w:rsidR="005E517E" w:rsidRDefault="005E517E" w:rsidP="00DD3D2E">
      <w:pPr>
        <w:rPr>
          <w:rFonts w:ascii="BrowalliaUPC" w:hAnsi="BrowalliaUPC"/>
          <w:sz w:val="32"/>
        </w:rPr>
      </w:pPr>
    </w:p>
    <w:bookmarkEnd w:id="0"/>
    <w:p w14:paraId="7185B5E8" w14:textId="77777777" w:rsidR="00B132B6" w:rsidRDefault="00B132B6" w:rsidP="00B132B6">
      <w:pPr>
        <w:rPr>
          <w:rFonts w:ascii="BrowalliaUPC" w:hAnsi="BrowalliaUPC"/>
          <w:sz w:val="32"/>
        </w:rPr>
      </w:pPr>
    </w:p>
    <w:tbl>
      <w:tblPr>
        <w:tblW w:w="9360" w:type="dxa"/>
        <w:tblInd w:w="10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AB04E9" w:rsidRPr="005E3CD5" w14:paraId="07E4C852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6388B31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lastRenderedPageBreak/>
              <w:t>Charter Approval Date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0240B823" w14:textId="18DAACAC" w:rsidR="00AB04E9" w:rsidRPr="005E3CD5" w:rsidRDefault="00AB04E9" w:rsidP="002E7E01">
            <w:pPr>
              <w:pStyle w:val="Heading1"/>
              <w:spacing w:before="0"/>
              <w:rPr>
                <w:rFonts w:ascii="BrowalliaUPC" w:hAnsi="BrowalliaUPC"/>
                <w:b w:val="0"/>
                <w:bCs w:val="0"/>
                <w:iCs/>
                <w:sz w:val="32"/>
                <w:szCs w:val="32"/>
              </w:rPr>
            </w:pPr>
            <w:r w:rsidRPr="00D74956">
              <w:rPr>
                <w:rFonts w:ascii="BrowalliaUPC" w:hAnsi="BrowalliaUPC"/>
                <w:b w:val="0"/>
                <w:bCs w:val="0"/>
                <w:iCs/>
                <w:color w:val="auto"/>
                <w:sz w:val="32"/>
                <w:szCs w:val="32"/>
              </w:rPr>
              <w:t>30/4/2025</w:t>
            </w:r>
          </w:p>
        </w:tc>
      </w:tr>
      <w:tr w:rsidR="00AB04E9" w:rsidRPr="005E3CD5" w14:paraId="5EFCBDD9" w14:textId="77777777" w:rsidTr="002E7E01">
        <w:tc>
          <w:tcPr>
            <w:tcW w:w="2880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EE5AEB5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Budget Amount Approved</w:t>
            </w:r>
          </w:p>
        </w:tc>
        <w:tc>
          <w:tcPr>
            <w:tcW w:w="6480" w:type="dxa"/>
            <w:tcBorders>
              <w:left w:val="nil"/>
              <w:bottom w:val="single" w:sz="4" w:space="0" w:color="auto"/>
            </w:tcBorders>
            <w:vAlign w:val="center"/>
          </w:tcPr>
          <w:p w14:paraId="7C6C3A12" w14:textId="7C575DCE" w:rsidR="00AB04E9" w:rsidRPr="005E3CD5" w:rsidRDefault="00A73A44" w:rsidP="002E7E01">
            <w:pPr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sz w:val="32"/>
              </w:rPr>
              <w:t>-</w:t>
            </w:r>
          </w:p>
        </w:tc>
      </w:tr>
      <w:tr w:rsidR="00AB04E9" w:rsidRPr="005E3CD5" w14:paraId="48184A12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10C0AAC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Sponsor</w:t>
            </w:r>
          </w:p>
          <w:p w14:paraId="66021DFB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5352C419" w14:textId="77777777" w:rsidR="00AB04E9" w:rsidRDefault="00AB04E9" w:rsidP="002E7E01">
            <w:pPr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EF0D015" wp14:editId="7D3EB2CA">
                      <wp:simplePos x="0" y="0"/>
                      <wp:positionH relativeFrom="column">
                        <wp:posOffset>1958340</wp:posOffset>
                      </wp:positionH>
                      <wp:positionV relativeFrom="paragraph">
                        <wp:posOffset>-2540</wp:posOffset>
                      </wp:positionV>
                      <wp:extent cx="0" cy="533400"/>
                      <wp:effectExtent l="0" t="0" r="38100" b="19050"/>
                      <wp:wrapNone/>
                      <wp:docPr id="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667C75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-.2pt" to="154.2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" strokecolor="black [3040]" strokeweight=".25pt"/>
                  </w:pict>
                </mc:Fallback>
              </mc:AlternateContent>
            </w:r>
          </w:p>
          <w:p w14:paraId="7A451A8B" w14:textId="5083C1E9" w:rsidR="00AB04E9" w:rsidRPr="00AB04E9" w:rsidRDefault="00AB04E9" w:rsidP="00AB04E9">
            <w:pPr>
              <w:rPr>
                <w:rFonts w:ascii="BrowalliaUPC" w:eastAsia="SimSun" w:hAnsi="BrowalliaUPC"/>
                <w:sz w:val="32"/>
              </w:rPr>
            </w:pPr>
            <w:proofErr w:type="spellStart"/>
            <w:r w:rsidRPr="0045462E">
              <w:rPr>
                <w:rFonts w:ascii="BrowalliaUPC" w:hAnsi="BrowalliaUPC"/>
                <w:sz w:val="32"/>
              </w:rPr>
              <w:t>Piyachayut</w:t>
            </w:r>
            <w:proofErr w:type="spellEnd"/>
            <w:r w:rsidRPr="0045462E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45462E">
              <w:rPr>
                <w:rFonts w:ascii="BrowalliaUPC" w:hAnsi="BrowalliaUPC"/>
                <w:sz w:val="32"/>
              </w:rPr>
              <w:t>Ajchariyapotha</w:t>
            </w:r>
            <w:proofErr w:type="spellEnd"/>
            <w:r>
              <w:rPr>
                <w:rFonts w:ascii="BrowalliaUPC" w:eastAsia="SimSun" w:hAnsi="BrowalliaUPC"/>
                <w:sz w:val="32"/>
              </w:rPr>
              <w:t xml:space="preserve">            </w:t>
            </w:r>
            <w:proofErr w:type="spellStart"/>
            <w:r w:rsidRPr="0069738A">
              <w:rPr>
                <w:rFonts w:ascii="BrowalliaUPC" w:hAnsi="BrowalliaUPC"/>
                <w:sz w:val="32"/>
              </w:rPr>
              <w:t>Anote</w:t>
            </w:r>
            <w:proofErr w:type="spellEnd"/>
            <w:r w:rsidRPr="0069738A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69738A">
              <w:rPr>
                <w:rFonts w:ascii="BrowalliaUPC" w:hAnsi="BrowalliaUPC"/>
                <w:sz w:val="32"/>
              </w:rPr>
              <w:t>Sangkunakupt</w:t>
            </w:r>
            <w:proofErr w:type="spellEnd"/>
          </w:p>
        </w:tc>
      </w:tr>
      <w:tr w:rsidR="00AB04E9" w:rsidRPr="005E3CD5" w14:paraId="62BDE783" w14:textId="77777777" w:rsidTr="002E7E01">
        <w:tc>
          <w:tcPr>
            <w:tcW w:w="2880" w:type="dxa"/>
            <w:tcBorders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6DE6CE1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Director</w:t>
            </w:r>
          </w:p>
          <w:p w14:paraId="7E03D37E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nil"/>
            </w:tcBorders>
            <w:vAlign w:val="center"/>
          </w:tcPr>
          <w:p w14:paraId="73D58E38" w14:textId="1401D0BC" w:rsidR="00AB04E9" w:rsidRPr="00A73A44" w:rsidRDefault="002C46E8" w:rsidP="002E7E01">
            <w:pPr>
              <w:rPr>
                <w:rFonts w:ascii="BrowalliaUPC" w:eastAsia="SimSun" w:hAnsi="BrowalliaUPC"/>
                <w:iCs/>
                <w:sz w:val="32"/>
              </w:rPr>
            </w:pPr>
            <w:proofErr w:type="spellStart"/>
            <w:r w:rsidRPr="007C3F3B">
              <w:rPr>
                <w:rFonts w:ascii="BrowalliaUPC" w:hAnsi="BrowalliaUPC"/>
                <w:sz w:val="32"/>
              </w:rPr>
              <w:t>Juthamas</w:t>
            </w:r>
            <w:proofErr w:type="spellEnd"/>
            <w:r w:rsidRPr="007C3F3B">
              <w:rPr>
                <w:rFonts w:ascii="BrowalliaUPC" w:hAnsi="BrowalliaUPC"/>
                <w:sz w:val="32"/>
              </w:rPr>
              <w:t xml:space="preserve"> </w:t>
            </w:r>
            <w:proofErr w:type="spellStart"/>
            <w:r w:rsidRPr="007C3F3B">
              <w:rPr>
                <w:rFonts w:ascii="BrowalliaUPC" w:hAnsi="BrowalliaUPC"/>
                <w:sz w:val="32"/>
              </w:rPr>
              <w:t>Smanyati</w:t>
            </w:r>
            <w:proofErr w:type="spellEnd"/>
          </w:p>
        </w:tc>
      </w:tr>
      <w:tr w:rsidR="00AB04E9" w:rsidRPr="005E3CD5" w14:paraId="5472CF79" w14:textId="77777777" w:rsidTr="002E7E01">
        <w:tc>
          <w:tcPr>
            <w:tcW w:w="2880" w:type="dxa"/>
            <w:tcBorders>
              <w:bottom w:val="single" w:sz="6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A677F75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  <w:r w:rsidRPr="005F0411">
              <w:rPr>
                <w:rFonts w:ascii="BrowalliaUPC" w:eastAsia="SimSun" w:hAnsi="BrowalliaUPC"/>
                <w:b/>
                <w:bCs/>
                <w:sz w:val="32"/>
              </w:rPr>
              <w:t>Project Manager Assigned</w:t>
            </w:r>
          </w:p>
          <w:p w14:paraId="5F917070" w14:textId="77777777" w:rsidR="00AB04E9" w:rsidRPr="005F0411" w:rsidRDefault="00AB04E9" w:rsidP="002E7E01">
            <w:pPr>
              <w:rPr>
                <w:rFonts w:ascii="BrowalliaUPC" w:eastAsia="SimSun" w:hAnsi="BrowalliaUPC"/>
                <w:b/>
                <w:bCs/>
                <w:sz w:val="32"/>
              </w:rPr>
            </w:pPr>
          </w:p>
        </w:tc>
        <w:tc>
          <w:tcPr>
            <w:tcW w:w="6480" w:type="dxa"/>
            <w:tcBorders>
              <w:left w:val="nil"/>
              <w:bottom w:val="single" w:sz="6" w:space="0" w:color="auto"/>
            </w:tcBorders>
            <w:vAlign w:val="center"/>
          </w:tcPr>
          <w:p w14:paraId="6F6D107C" w14:textId="77777777" w:rsidR="00AB04E9" w:rsidRDefault="00AB04E9" w:rsidP="002E7E01">
            <w:pPr>
              <w:rPr>
                <w:rFonts w:ascii="BrowalliaUPC" w:eastAsia="SimSun" w:hAnsi="BrowalliaUPC"/>
                <w:iCs/>
                <w:sz w:val="32"/>
              </w:rPr>
            </w:pPr>
            <w:r>
              <w:rPr>
                <w:rFonts w:ascii="BrowalliaUPC" w:eastAsia="SimSun" w:hAnsi="BrowalliaUPC"/>
                <w:i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0AE04A" wp14:editId="788B1575">
                      <wp:simplePos x="0" y="0"/>
                      <wp:positionH relativeFrom="column">
                        <wp:posOffset>1955800</wp:posOffset>
                      </wp:positionH>
                      <wp:positionV relativeFrom="paragraph">
                        <wp:posOffset>-1270</wp:posOffset>
                      </wp:positionV>
                      <wp:extent cx="0" cy="533400"/>
                      <wp:effectExtent l="0" t="0" r="38100" b="19050"/>
                      <wp:wrapNone/>
                      <wp:docPr id="65417153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340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F7BFE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pt,-.1pt" to="154pt,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" strokecolor="black [3040]" strokeweight=".25pt"/>
                  </w:pict>
                </mc:Fallback>
              </mc:AlternateContent>
            </w:r>
          </w:p>
          <w:p w14:paraId="699356B8" w14:textId="4B3CD153" w:rsidR="00AB04E9" w:rsidRPr="00AB04E9" w:rsidRDefault="00AB04E9" w:rsidP="00AB04E9">
            <w:pPr>
              <w:rPr>
                <w:rFonts w:ascii="BrowalliaUPC" w:eastAsia="SimSun" w:hAnsi="BrowalliaUPC"/>
                <w:sz w:val="32"/>
              </w:rPr>
            </w:pPr>
            <w:r>
              <w:rPr>
                <w:rFonts w:ascii="BrowalliaUPC" w:eastAsia="SimSun" w:hAnsi="BrowalliaUPC"/>
                <w:sz w:val="32"/>
              </w:rPr>
              <w:t xml:space="preserve">Sutripat Ngamjittrong                   </w:t>
            </w:r>
            <w:r>
              <w:rPr>
                <w:rFonts w:ascii="BrowalliaUPC" w:hAnsi="BrowalliaUPC"/>
                <w:sz w:val="32"/>
              </w:rPr>
              <w:t>Tanchanok Sunsurat</w:t>
            </w:r>
          </w:p>
        </w:tc>
      </w:tr>
    </w:tbl>
    <w:p w14:paraId="48765ED5" w14:textId="77777777" w:rsidR="00AB04E9" w:rsidRPr="00CB1DC7" w:rsidRDefault="00AB04E9" w:rsidP="00B132B6">
      <w:pPr>
        <w:rPr>
          <w:rFonts w:ascii="BrowalliaUPC" w:hAnsi="BrowalliaUPC"/>
          <w:sz w:val="32"/>
        </w:rPr>
      </w:pPr>
    </w:p>
    <w:sectPr w:rsidR="00AB04E9" w:rsidRPr="00CB1DC7" w:rsidSect="00B6764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440" w:right="1440" w:bottom="1440" w:left="1440" w:header="720" w:footer="8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39F77" w14:textId="77777777" w:rsidR="003F3B44" w:rsidRDefault="003F3B44" w:rsidP="00ED0C40">
      <w:r>
        <w:separator/>
      </w:r>
    </w:p>
  </w:endnote>
  <w:endnote w:type="continuationSeparator" w:id="0">
    <w:p w14:paraId="4B097E22" w14:textId="77777777" w:rsidR="003F3B44" w:rsidRDefault="003F3B44" w:rsidP="00ED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8C506" w14:textId="117CE9AF" w:rsidR="00A77D4F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1D9966" wp14:editId="57AC24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942794055" name="Text Box 2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9001A" w14:textId="2A15C3AB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D996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- Public" style="position:absolute;margin-left:0;margin-top:0;width:63.2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" filled="f" stroked="f">
              <v:textbox style="mso-fit-shape-to-text:t" inset="0,0,0,15pt">
                <w:txbxContent>
                  <w:p w14:paraId="30C9001A" w14:textId="2A15C3AB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FF243" w14:textId="2B099832" w:rsidR="005279F4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A206E97" wp14:editId="79687375">
              <wp:simplePos x="914400" y="10471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1426447855" name="Text Box 3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159E" w14:textId="1FC73E32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06E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- Public" style="position:absolute;margin-left:0;margin-top:0;width:63.2pt;height:26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dNBEfOwIAAGY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55A1159E" w14:textId="1FC73E32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ACCD" w14:textId="0A88B6BA" w:rsidR="00C832A9" w:rsidRPr="00985BCE" w:rsidRDefault="003E5C6B" w:rsidP="00985B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D6BED5" wp14:editId="117093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2640" cy="330200"/>
              <wp:effectExtent l="0" t="0" r="16510" b="0"/>
              <wp:wrapNone/>
              <wp:docPr id="794746190" name="Text Box 1" descr="Classified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264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DB639" w14:textId="44F45943" w:rsidR="003E5C6B" w:rsidRPr="003E5C6B" w:rsidRDefault="003E5C6B" w:rsidP="003E5C6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5C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Classified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D6BE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- Public" style="position:absolute;margin-left:0;margin-top:0;width:63.2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" filled="f" stroked="f">
              <v:textbox style="mso-fit-shape-to-text:t" inset="0,0,0,15pt">
                <w:txbxContent>
                  <w:p w14:paraId="0D6DB639" w14:textId="44F45943" w:rsidR="003E5C6B" w:rsidRPr="003E5C6B" w:rsidRDefault="003E5C6B" w:rsidP="003E5C6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3E5C6B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Classified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99DE3" w14:textId="77777777" w:rsidR="003F3B44" w:rsidRDefault="003F3B44" w:rsidP="00ED0C40">
      <w:r>
        <w:separator/>
      </w:r>
    </w:p>
  </w:footnote>
  <w:footnote w:type="continuationSeparator" w:id="0">
    <w:p w14:paraId="473C2487" w14:textId="77777777" w:rsidR="003F3B44" w:rsidRDefault="003F3B44" w:rsidP="00ED0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C6E48" w14:textId="77777777" w:rsidR="00A77D4F" w:rsidRDefault="00A77D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43F0C" w14:textId="77777777" w:rsidR="005279F4" w:rsidRPr="00B127ED" w:rsidRDefault="00B127E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52"/>
        <w:szCs w:val="52"/>
      </w:rPr>
      <w:t xml:space="preserve"> </w:t>
    </w:r>
    <w:r w:rsidR="007520BE">
      <w:rPr>
        <w:b/>
        <w:bCs/>
        <w:noProof/>
        <w:color w:val="800000"/>
        <w:sz w:val="52"/>
        <w:szCs w:val="52"/>
      </w:rPr>
      <w:drawing>
        <wp:inline distT="0" distB="0" distL="0" distR="0" wp14:anchorId="011B3A4A" wp14:editId="0C97E248">
          <wp:extent cx="1517904" cy="4084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Namthip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904" cy="408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7FA39" w14:textId="77777777" w:rsidR="00B127ED" w:rsidRPr="00B127ED" w:rsidRDefault="000809BD" w:rsidP="00B127ED">
    <w:pPr>
      <w:spacing w:after="160" w:line="264" w:lineRule="auto"/>
      <w:ind w:left="720" w:right="-563" w:firstLine="698"/>
      <w:jc w:val="right"/>
      <w:rPr>
        <w:b/>
        <w:bCs/>
        <w:color w:val="800000"/>
        <w:sz w:val="52"/>
        <w:szCs w:val="52"/>
      </w:rPr>
    </w:pPr>
    <w:r>
      <w:rPr>
        <w:b/>
        <w:bCs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D09CE1" wp14:editId="131F35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7780" b="14605"/>
              <wp:wrapNone/>
              <wp:docPr id="41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EEECE1">
                            <a:lumMod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w16sdtfl="http://schemas.microsoft.com/office/word/2024/wordml/sdtformatlock" xmlns:w16du="http://schemas.microsoft.com/office/word/2023/wordml/word16du" xmlns:oel="http://schemas.microsoft.com/office/2019/extlst">
          <w:pict>
            <v:rect id="Rectangle 41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48a54" strokeweight="2pt" w14:anchorId="5FC9BC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">
              <v:path arrowok="t"/>
              <w10:wrap anchorx="page" anchory="page"/>
            </v:rect>
          </w:pict>
        </mc:Fallback>
      </mc:AlternateContent>
    </w:r>
    <w:r w:rsidR="00B127ED">
      <w:rPr>
        <w:b/>
        <w:bCs/>
        <w:noProof/>
        <w:sz w:val="52"/>
        <w:szCs w:val="52"/>
      </w:rPr>
      <w:t xml:space="preserve"> </w:t>
    </w:r>
    <w:r w:rsidR="00E707C9">
      <w:rPr>
        <w:noProof/>
      </w:rPr>
      <w:drawing>
        <wp:inline distT="0" distB="0" distL="0" distR="0" wp14:anchorId="2F666587" wp14:editId="0651BE3E">
          <wp:extent cx="971550" cy="914400"/>
          <wp:effectExtent l="1905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F8F"/>
    <w:multiLevelType w:val="hybridMultilevel"/>
    <w:tmpl w:val="B99AB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66822"/>
    <w:multiLevelType w:val="hybridMultilevel"/>
    <w:tmpl w:val="1256EBA4"/>
    <w:lvl w:ilvl="0" w:tplc="C3702E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324205"/>
    <w:multiLevelType w:val="multilevel"/>
    <w:tmpl w:val="479A3F84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3846739"/>
    <w:multiLevelType w:val="hybridMultilevel"/>
    <w:tmpl w:val="A9FA8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E1151"/>
    <w:multiLevelType w:val="hybridMultilevel"/>
    <w:tmpl w:val="6E46F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E774D"/>
    <w:multiLevelType w:val="multilevel"/>
    <w:tmpl w:val="1ED4FC30"/>
    <w:styleLink w:val="CurrentList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A0D4A06"/>
    <w:multiLevelType w:val="hybridMultilevel"/>
    <w:tmpl w:val="7236FB16"/>
    <w:lvl w:ilvl="0" w:tplc="8BEC7B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295058C"/>
    <w:multiLevelType w:val="hybridMultilevel"/>
    <w:tmpl w:val="046E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BD729B"/>
    <w:multiLevelType w:val="hybridMultilevel"/>
    <w:tmpl w:val="5CE8ABC8"/>
    <w:lvl w:ilvl="0" w:tplc="1C425612">
      <w:start w:val="1"/>
      <w:numFmt w:val="bullet"/>
      <w:lvlText w:val="-"/>
      <w:lvlJc w:val="left"/>
      <w:pPr>
        <w:ind w:left="36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0C1E7C"/>
    <w:multiLevelType w:val="hybridMultilevel"/>
    <w:tmpl w:val="E40E8CDE"/>
    <w:lvl w:ilvl="0" w:tplc="892868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7DC57EB"/>
    <w:multiLevelType w:val="multilevel"/>
    <w:tmpl w:val="479A3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685A147A"/>
    <w:multiLevelType w:val="hybridMultilevel"/>
    <w:tmpl w:val="49E2D882"/>
    <w:lvl w:ilvl="0" w:tplc="33A6EA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AB1AB4"/>
    <w:multiLevelType w:val="hybridMultilevel"/>
    <w:tmpl w:val="06DEDFFA"/>
    <w:lvl w:ilvl="0" w:tplc="E9E470F0">
      <w:numFmt w:val="bullet"/>
      <w:lvlText w:val="-"/>
      <w:lvlJc w:val="left"/>
      <w:pPr>
        <w:ind w:left="1800" w:hanging="360"/>
      </w:pPr>
      <w:rPr>
        <w:rFonts w:ascii="BrowalliaUPC" w:eastAsiaTheme="minorHAnsi" w:hAnsi="BrowalliaUPC" w:cs="Browalli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D520C61"/>
    <w:multiLevelType w:val="hybridMultilevel"/>
    <w:tmpl w:val="91DC37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C21A8"/>
    <w:multiLevelType w:val="hybridMultilevel"/>
    <w:tmpl w:val="07384194"/>
    <w:lvl w:ilvl="0" w:tplc="B2A4B3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11"/>
  </w:num>
  <w:num w:numId="3">
    <w:abstractNumId w:val="1"/>
  </w:num>
  <w:num w:numId="4">
    <w:abstractNumId w:val="14"/>
  </w:num>
  <w:num w:numId="5">
    <w:abstractNumId w:val="4"/>
  </w:num>
  <w:num w:numId="6">
    <w:abstractNumId w:val="0"/>
  </w:num>
  <w:num w:numId="7">
    <w:abstractNumId w:val="6"/>
  </w:num>
  <w:num w:numId="8">
    <w:abstractNumId w:val="9"/>
  </w:num>
  <w:num w:numId="9">
    <w:abstractNumId w:val="12"/>
  </w:num>
  <w:num w:numId="10">
    <w:abstractNumId w:val="3"/>
  </w:num>
  <w:num w:numId="11">
    <w:abstractNumId w:val="7"/>
  </w:num>
  <w:num w:numId="12">
    <w:abstractNumId w:val="5"/>
  </w:num>
  <w:num w:numId="13">
    <w:abstractNumId w:val="10"/>
  </w:num>
  <w:num w:numId="14">
    <w:abstractNumId w:val="2"/>
  </w:num>
  <w:num w:numId="15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B7"/>
    <w:rsid w:val="0000008A"/>
    <w:rsid w:val="000173DB"/>
    <w:rsid w:val="000236C5"/>
    <w:rsid w:val="00026048"/>
    <w:rsid w:val="00033009"/>
    <w:rsid w:val="0003444B"/>
    <w:rsid w:val="00034554"/>
    <w:rsid w:val="00040720"/>
    <w:rsid w:val="00042105"/>
    <w:rsid w:val="0004330D"/>
    <w:rsid w:val="00047BED"/>
    <w:rsid w:val="00055E7C"/>
    <w:rsid w:val="00056A55"/>
    <w:rsid w:val="000620BD"/>
    <w:rsid w:val="00062703"/>
    <w:rsid w:val="000636CB"/>
    <w:rsid w:val="00063711"/>
    <w:rsid w:val="00064672"/>
    <w:rsid w:val="00064B03"/>
    <w:rsid w:val="00072129"/>
    <w:rsid w:val="0007411F"/>
    <w:rsid w:val="000778AF"/>
    <w:rsid w:val="000809BD"/>
    <w:rsid w:val="0008303C"/>
    <w:rsid w:val="000833CF"/>
    <w:rsid w:val="00085449"/>
    <w:rsid w:val="0008663E"/>
    <w:rsid w:val="0008722B"/>
    <w:rsid w:val="00093E03"/>
    <w:rsid w:val="0009646F"/>
    <w:rsid w:val="000A1407"/>
    <w:rsid w:val="000A14BB"/>
    <w:rsid w:val="000A5CD2"/>
    <w:rsid w:val="000B264B"/>
    <w:rsid w:val="000B32FE"/>
    <w:rsid w:val="000B7566"/>
    <w:rsid w:val="000C5D5F"/>
    <w:rsid w:val="000D2BF7"/>
    <w:rsid w:val="000D4D11"/>
    <w:rsid w:val="000D59BB"/>
    <w:rsid w:val="000E0640"/>
    <w:rsid w:val="000E197B"/>
    <w:rsid w:val="000E4B9C"/>
    <w:rsid w:val="000E4F13"/>
    <w:rsid w:val="000E7626"/>
    <w:rsid w:val="000F04ED"/>
    <w:rsid w:val="00104684"/>
    <w:rsid w:val="001064AE"/>
    <w:rsid w:val="0011187B"/>
    <w:rsid w:val="00112061"/>
    <w:rsid w:val="0011424D"/>
    <w:rsid w:val="001148D9"/>
    <w:rsid w:val="0011527D"/>
    <w:rsid w:val="001160E2"/>
    <w:rsid w:val="00116A49"/>
    <w:rsid w:val="00117C00"/>
    <w:rsid w:val="001204FB"/>
    <w:rsid w:val="00120D9B"/>
    <w:rsid w:val="00121C4F"/>
    <w:rsid w:val="00121F5C"/>
    <w:rsid w:val="0013164F"/>
    <w:rsid w:val="00131DF3"/>
    <w:rsid w:val="00132100"/>
    <w:rsid w:val="001424D3"/>
    <w:rsid w:val="001434B9"/>
    <w:rsid w:val="00146530"/>
    <w:rsid w:val="00147DCC"/>
    <w:rsid w:val="00150564"/>
    <w:rsid w:val="001537F9"/>
    <w:rsid w:val="00154A51"/>
    <w:rsid w:val="001706CA"/>
    <w:rsid w:val="001723EF"/>
    <w:rsid w:val="001757F5"/>
    <w:rsid w:val="00176C8C"/>
    <w:rsid w:val="00177C7B"/>
    <w:rsid w:val="00183A40"/>
    <w:rsid w:val="00184999"/>
    <w:rsid w:val="00192932"/>
    <w:rsid w:val="001940C0"/>
    <w:rsid w:val="00194C57"/>
    <w:rsid w:val="00194DDA"/>
    <w:rsid w:val="001954B6"/>
    <w:rsid w:val="00197D02"/>
    <w:rsid w:val="001A0B01"/>
    <w:rsid w:val="001A1649"/>
    <w:rsid w:val="001A2FCB"/>
    <w:rsid w:val="001A49AD"/>
    <w:rsid w:val="001C5AFF"/>
    <w:rsid w:val="001D6F6E"/>
    <w:rsid w:val="001D6FB9"/>
    <w:rsid w:val="001E2E27"/>
    <w:rsid w:val="001E3533"/>
    <w:rsid w:val="001E39DA"/>
    <w:rsid w:val="001E3B61"/>
    <w:rsid w:val="001E640F"/>
    <w:rsid w:val="001E7AEC"/>
    <w:rsid w:val="001F136D"/>
    <w:rsid w:val="001F42DA"/>
    <w:rsid w:val="00204847"/>
    <w:rsid w:val="00207548"/>
    <w:rsid w:val="002076DE"/>
    <w:rsid w:val="00207FA4"/>
    <w:rsid w:val="00210724"/>
    <w:rsid w:val="00211B39"/>
    <w:rsid w:val="002139A9"/>
    <w:rsid w:val="00215FEA"/>
    <w:rsid w:val="002173DD"/>
    <w:rsid w:val="00217D64"/>
    <w:rsid w:val="00221B5B"/>
    <w:rsid w:val="00222609"/>
    <w:rsid w:val="00227194"/>
    <w:rsid w:val="00227215"/>
    <w:rsid w:val="002325D0"/>
    <w:rsid w:val="00232940"/>
    <w:rsid w:val="0023497E"/>
    <w:rsid w:val="00241F7E"/>
    <w:rsid w:val="00244842"/>
    <w:rsid w:val="00244D67"/>
    <w:rsid w:val="00246C53"/>
    <w:rsid w:val="00247A11"/>
    <w:rsid w:val="00250A5F"/>
    <w:rsid w:val="0025303E"/>
    <w:rsid w:val="00254380"/>
    <w:rsid w:val="00254A75"/>
    <w:rsid w:val="00257E05"/>
    <w:rsid w:val="00262DCC"/>
    <w:rsid w:val="00265485"/>
    <w:rsid w:val="002705EA"/>
    <w:rsid w:val="00270962"/>
    <w:rsid w:val="002731B3"/>
    <w:rsid w:val="002746A3"/>
    <w:rsid w:val="0029197F"/>
    <w:rsid w:val="00293A25"/>
    <w:rsid w:val="002956E7"/>
    <w:rsid w:val="00295A1C"/>
    <w:rsid w:val="002A1248"/>
    <w:rsid w:val="002A3612"/>
    <w:rsid w:val="002B2C0D"/>
    <w:rsid w:val="002B4AD9"/>
    <w:rsid w:val="002B749C"/>
    <w:rsid w:val="002B7596"/>
    <w:rsid w:val="002C13AD"/>
    <w:rsid w:val="002C1512"/>
    <w:rsid w:val="002C3CA9"/>
    <w:rsid w:val="002C46E8"/>
    <w:rsid w:val="002C5611"/>
    <w:rsid w:val="002C6637"/>
    <w:rsid w:val="002D138F"/>
    <w:rsid w:val="002D63F0"/>
    <w:rsid w:val="002D6892"/>
    <w:rsid w:val="002D6D2E"/>
    <w:rsid w:val="002E49A4"/>
    <w:rsid w:val="002F071E"/>
    <w:rsid w:val="0031269B"/>
    <w:rsid w:val="003152CE"/>
    <w:rsid w:val="00320647"/>
    <w:rsid w:val="00322BDE"/>
    <w:rsid w:val="00324164"/>
    <w:rsid w:val="0032470F"/>
    <w:rsid w:val="00330251"/>
    <w:rsid w:val="00330D47"/>
    <w:rsid w:val="00331999"/>
    <w:rsid w:val="00341250"/>
    <w:rsid w:val="0034240F"/>
    <w:rsid w:val="00342FE6"/>
    <w:rsid w:val="00343687"/>
    <w:rsid w:val="00343BDD"/>
    <w:rsid w:val="003448B4"/>
    <w:rsid w:val="0035070F"/>
    <w:rsid w:val="0035081D"/>
    <w:rsid w:val="00352EB0"/>
    <w:rsid w:val="00355E10"/>
    <w:rsid w:val="00356083"/>
    <w:rsid w:val="00363E82"/>
    <w:rsid w:val="003641B6"/>
    <w:rsid w:val="003668A7"/>
    <w:rsid w:val="0037427D"/>
    <w:rsid w:val="0037487B"/>
    <w:rsid w:val="00374A7C"/>
    <w:rsid w:val="00381D24"/>
    <w:rsid w:val="0038322F"/>
    <w:rsid w:val="00385EE4"/>
    <w:rsid w:val="00386997"/>
    <w:rsid w:val="00386DFF"/>
    <w:rsid w:val="003903B7"/>
    <w:rsid w:val="00392A75"/>
    <w:rsid w:val="00393A44"/>
    <w:rsid w:val="00395BF5"/>
    <w:rsid w:val="00395DD2"/>
    <w:rsid w:val="003A332B"/>
    <w:rsid w:val="003A443C"/>
    <w:rsid w:val="003A59D5"/>
    <w:rsid w:val="003B077E"/>
    <w:rsid w:val="003B0A56"/>
    <w:rsid w:val="003B0DC7"/>
    <w:rsid w:val="003B1225"/>
    <w:rsid w:val="003B29F2"/>
    <w:rsid w:val="003B43E0"/>
    <w:rsid w:val="003C186E"/>
    <w:rsid w:val="003C28F0"/>
    <w:rsid w:val="003C761B"/>
    <w:rsid w:val="003D0231"/>
    <w:rsid w:val="003D0643"/>
    <w:rsid w:val="003D281B"/>
    <w:rsid w:val="003D405B"/>
    <w:rsid w:val="003D7426"/>
    <w:rsid w:val="003E2BE0"/>
    <w:rsid w:val="003E4A8D"/>
    <w:rsid w:val="003E5C6B"/>
    <w:rsid w:val="003E7A35"/>
    <w:rsid w:val="003F150C"/>
    <w:rsid w:val="003F1BC1"/>
    <w:rsid w:val="003F3B44"/>
    <w:rsid w:val="003F42D2"/>
    <w:rsid w:val="003F537D"/>
    <w:rsid w:val="003F79A1"/>
    <w:rsid w:val="004009DF"/>
    <w:rsid w:val="00402422"/>
    <w:rsid w:val="00404C05"/>
    <w:rsid w:val="00407B50"/>
    <w:rsid w:val="0041087F"/>
    <w:rsid w:val="00410CD5"/>
    <w:rsid w:val="0041219E"/>
    <w:rsid w:val="00412327"/>
    <w:rsid w:val="00413228"/>
    <w:rsid w:val="0041497A"/>
    <w:rsid w:val="004201F9"/>
    <w:rsid w:val="0043315C"/>
    <w:rsid w:val="004345C9"/>
    <w:rsid w:val="0043635B"/>
    <w:rsid w:val="0043794D"/>
    <w:rsid w:val="004416A8"/>
    <w:rsid w:val="00444387"/>
    <w:rsid w:val="0045462E"/>
    <w:rsid w:val="00456CBE"/>
    <w:rsid w:val="00457C00"/>
    <w:rsid w:val="004653FE"/>
    <w:rsid w:val="00473BF8"/>
    <w:rsid w:val="004805ED"/>
    <w:rsid w:val="004813DC"/>
    <w:rsid w:val="004855DD"/>
    <w:rsid w:val="0048777F"/>
    <w:rsid w:val="00491EFE"/>
    <w:rsid w:val="0049461E"/>
    <w:rsid w:val="004A6B8B"/>
    <w:rsid w:val="004A7DD2"/>
    <w:rsid w:val="004A7F7D"/>
    <w:rsid w:val="004B0BD2"/>
    <w:rsid w:val="004B307F"/>
    <w:rsid w:val="004B5F24"/>
    <w:rsid w:val="004C10ED"/>
    <w:rsid w:val="004C14FF"/>
    <w:rsid w:val="004C37CD"/>
    <w:rsid w:val="004C44D5"/>
    <w:rsid w:val="004C5117"/>
    <w:rsid w:val="004C6DA8"/>
    <w:rsid w:val="004D32F9"/>
    <w:rsid w:val="004D34AD"/>
    <w:rsid w:val="004D43A1"/>
    <w:rsid w:val="004E0CBA"/>
    <w:rsid w:val="004E6A71"/>
    <w:rsid w:val="004F027D"/>
    <w:rsid w:val="004F31A2"/>
    <w:rsid w:val="0050237E"/>
    <w:rsid w:val="005025B8"/>
    <w:rsid w:val="00502DC9"/>
    <w:rsid w:val="0050336C"/>
    <w:rsid w:val="00505E0B"/>
    <w:rsid w:val="00507300"/>
    <w:rsid w:val="00523321"/>
    <w:rsid w:val="0052399D"/>
    <w:rsid w:val="00524F93"/>
    <w:rsid w:val="00525625"/>
    <w:rsid w:val="00527379"/>
    <w:rsid w:val="005279F4"/>
    <w:rsid w:val="00527DF0"/>
    <w:rsid w:val="0053077F"/>
    <w:rsid w:val="00530CD6"/>
    <w:rsid w:val="005318B9"/>
    <w:rsid w:val="005343E2"/>
    <w:rsid w:val="00537287"/>
    <w:rsid w:val="00540752"/>
    <w:rsid w:val="005430E0"/>
    <w:rsid w:val="00543350"/>
    <w:rsid w:val="00550F0E"/>
    <w:rsid w:val="0055383A"/>
    <w:rsid w:val="00561AB7"/>
    <w:rsid w:val="005620D3"/>
    <w:rsid w:val="0056218C"/>
    <w:rsid w:val="00570EAE"/>
    <w:rsid w:val="00574A3D"/>
    <w:rsid w:val="0057682C"/>
    <w:rsid w:val="00582C20"/>
    <w:rsid w:val="00582F8F"/>
    <w:rsid w:val="00584927"/>
    <w:rsid w:val="00586EB8"/>
    <w:rsid w:val="00587894"/>
    <w:rsid w:val="005905FD"/>
    <w:rsid w:val="00590AA2"/>
    <w:rsid w:val="005917CF"/>
    <w:rsid w:val="00591CBB"/>
    <w:rsid w:val="00592DB7"/>
    <w:rsid w:val="0059785E"/>
    <w:rsid w:val="005A19F3"/>
    <w:rsid w:val="005A34C8"/>
    <w:rsid w:val="005A7981"/>
    <w:rsid w:val="005B0EB4"/>
    <w:rsid w:val="005B0EC0"/>
    <w:rsid w:val="005B39B0"/>
    <w:rsid w:val="005B3C56"/>
    <w:rsid w:val="005B4190"/>
    <w:rsid w:val="005B51D1"/>
    <w:rsid w:val="005B660F"/>
    <w:rsid w:val="005C03D7"/>
    <w:rsid w:val="005C2EB3"/>
    <w:rsid w:val="005C7BE7"/>
    <w:rsid w:val="005D2C7C"/>
    <w:rsid w:val="005D3E50"/>
    <w:rsid w:val="005E09CC"/>
    <w:rsid w:val="005E114F"/>
    <w:rsid w:val="005E3CD5"/>
    <w:rsid w:val="005E517E"/>
    <w:rsid w:val="005E5626"/>
    <w:rsid w:val="005E6A97"/>
    <w:rsid w:val="005F0411"/>
    <w:rsid w:val="005F145E"/>
    <w:rsid w:val="005F1DB5"/>
    <w:rsid w:val="005F2B46"/>
    <w:rsid w:val="006036D8"/>
    <w:rsid w:val="0060795F"/>
    <w:rsid w:val="00607D19"/>
    <w:rsid w:val="006135B0"/>
    <w:rsid w:val="006154C2"/>
    <w:rsid w:val="0061572E"/>
    <w:rsid w:val="00615963"/>
    <w:rsid w:val="006164DB"/>
    <w:rsid w:val="00621246"/>
    <w:rsid w:val="006228F1"/>
    <w:rsid w:val="00626D27"/>
    <w:rsid w:val="0063007F"/>
    <w:rsid w:val="0063083C"/>
    <w:rsid w:val="006365E3"/>
    <w:rsid w:val="00636715"/>
    <w:rsid w:val="00636A27"/>
    <w:rsid w:val="00637E65"/>
    <w:rsid w:val="00643167"/>
    <w:rsid w:val="006529EA"/>
    <w:rsid w:val="00655369"/>
    <w:rsid w:val="006647E0"/>
    <w:rsid w:val="0066499F"/>
    <w:rsid w:val="00666154"/>
    <w:rsid w:val="00674461"/>
    <w:rsid w:val="00684383"/>
    <w:rsid w:val="0069485E"/>
    <w:rsid w:val="0069738A"/>
    <w:rsid w:val="00697D35"/>
    <w:rsid w:val="006A124E"/>
    <w:rsid w:val="006A309D"/>
    <w:rsid w:val="006A4DD4"/>
    <w:rsid w:val="006A4FD8"/>
    <w:rsid w:val="006A67D0"/>
    <w:rsid w:val="006A793C"/>
    <w:rsid w:val="006B1900"/>
    <w:rsid w:val="006B39E3"/>
    <w:rsid w:val="006C44F3"/>
    <w:rsid w:val="006D3F8A"/>
    <w:rsid w:val="006D737A"/>
    <w:rsid w:val="006D7A4E"/>
    <w:rsid w:val="006E1EAC"/>
    <w:rsid w:val="006E1F69"/>
    <w:rsid w:val="006E4ED1"/>
    <w:rsid w:val="006E4F3B"/>
    <w:rsid w:val="006E637A"/>
    <w:rsid w:val="006E6929"/>
    <w:rsid w:val="006E7985"/>
    <w:rsid w:val="006F616B"/>
    <w:rsid w:val="007035A4"/>
    <w:rsid w:val="007047C3"/>
    <w:rsid w:val="007073F3"/>
    <w:rsid w:val="00716FE1"/>
    <w:rsid w:val="007214DF"/>
    <w:rsid w:val="00721EE3"/>
    <w:rsid w:val="00725CFD"/>
    <w:rsid w:val="00726224"/>
    <w:rsid w:val="00726234"/>
    <w:rsid w:val="00727180"/>
    <w:rsid w:val="00732B01"/>
    <w:rsid w:val="00735138"/>
    <w:rsid w:val="007403C3"/>
    <w:rsid w:val="00740498"/>
    <w:rsid w:val="00740729"/>
    <w:rsid w:val="0074246E"/>
    <w:rsid w:val="00744993"/>
    <w:rsid w:val="007465B3"/>
    <w:rsid w:val="00747141"/>
    <w:rsid w:val="0075170C"/>
    <w:rsid w:val="007520BE"/>
    <w:rsid w:val="00752655"/>
    <w:rsid w:val="007579A8"/>
    <w:rsid w:val="00761461"/>
    <w:rsid w:val="00767A6C"/>
    <w:rsid w:val="007720EF"/>
    <w:rsid w:val="0077373D"/>
    <w:rsid w:val="007737F5"/>
    <w:rsid w:val="0077545E"/>
    <w:rsid w:val="00776D11"/>
    <w:rsid w:val="00781266"/>
    <w:rsid w:val="007814AB"/>
    <w:rsid w:val="00781654"/>
    <w:rsid w:val="00782AFD"/>
    <w:rsid w:val="007944A2"/>
    <w:rsid w:val="00797ECA"/>
    <w:rsid w:val="007A0E8B"/>
    <w:rsid w:val="007A1BA8"/>
    <w:rsid w:val="007A287E"/>
    <w:rsid w:val="007A364E"/>
    <w:rsid w:val="007B428F"/>
    <w:rsid w:val="007B6124"/>
    <w:rsid w:val="007B7C79"/>
    <w:rsid w:val="007C1070"/>
    <w:rsid w:val="007C3F10"/>
    <w:rsid w:val="007C3F3B"/>
    <w:rsid w:val="007C40B8"/>
    <w:rsid w:val="007E094E"/>
    <w:rsid w:val="007E7B7F"/>
    <w:rsid w:val="007F0EFB"/>
    <w:rsid w:val="007F290D"/>
    <w:rsid w:val="007F3597"/>
    <w:rsid w:val="007F6B9E"/>
    <w:rsid w:val="0080225D"/>
    <w:rsid w:val="008023CF"/>
    <w:rsid w:val="0080339D"/>
    <w:rsid w:val="0081271D"/>
    <w:rsid w:val="0081279E"/>
    <w:rsid w:val="008225D2"/>
    <w:rsid w:val="00823C2B"/>
    <w:rsid w:val="00824CFA"/>
    <w:rsid w:val="0082527C"/>
    <w:rsid w:val="00825B74"/>
    <w:rsid w:val="00826BA7"/>
    <w:rsid w:val="00827C98"/>
    <w:rsid w:val="00831A85"/>
    <w:rsid w:val="0083386C"/>
    <w:rsid w:val="00833A12"/>
    <w:rsid w:val="00833B20"/>
    <w:rsid w:val="008435E1"/>
    <w:rsid w:val="00845C71"/>
    <w:rsid w:val="00853638"/>
    <w:rsid w:val="008545D7"/>
    <w:rsid w:val="008561CA"/>
    <w:rsid w:val="00857224"/>
    <w:rsid w:val="00862FBE"/>
    <w:rsid w:val="00863C20"/>
    <w:rsid w:val="00866E26"/>
    <w:rsid w:val="008707A7"/>
    <w:rsid w:val="00875EB7"/>
    <w:rsid w:val="008765F0"/>
    <w:rsid w:val="00877521"/>
    <w:rsid w:val="008807F1"/>
    <w:rsid w:val="0088100E"/>
    <w:rsid w:val="00882A46"/>
    <w:rsid w:val="0089129F"/>
    <w:rsid w:val="00892999"/>
    <w:rsid w:val="00894379"/>
    <w:rsid w:val="00895B48"/>
    <w:rsid w:val="008A0483"/>
    <w:rsid w:val="008A0D59"/>
    <w:rsid w:val="008A1747"/>
    <w:rsid w:val="008A3E9A"/>
    <w:rsid w:val="008A6EBE"/>
    <w:rsid w:val="008B480D"/>
    <w:rsid w:val="008C025B"/>
    <w:rsid w:val="008C2AEF"/>
    <w:rsid w:val="008C3423"/>
    <w:rsid w:val="008D2AC8"/>
    <w:rsid w:val="008D4830"/>
    <w:rsid w:val="008D6BB1"/>
    <w:rsid w:val="008E1930"/>
    <w:rsid w:val="008E35AA"/>
    <w:rsid w:val="008E37FA"/>
    <w:rsid w:val="008E5C26"/>
    <w:rsid w:val="008E7936"/>
    <w:rsid w:val="008E7AEF"/>
    <w:rsid w:val="008E7BA8"/>
    <w:rsid w:val="00902D9C"/>
    <w:rsid w:val="0090427F"/>
    <w:rsid w:val="00905FEE"/>
    <w:rsid w:val="009071F4"/>
    <w:rsid w:val="00916EC0"/>
    <w:rsid w:val="009220AD"/>
    <w:rsid w:val="00923689"/>
    <w:rsid w:val="00923C31"/>
    <w:rsid w:val="0092544B"/>
    <w:rsid w:val="00930869"/>
    <w:rsid w:val="009333A2"/>
    <w:rsid w:val="00933A91"/>
    <w:rsid w:val="00934252"/>
    <w:rsid w:val="009404F3"/>
    <w:rsid w:val="00940D11"/>
    <w:rsid w:val="009450FA"/>
    <w:rsid w:val="0095393F"/>
    <w:rsid w:val="009547D5"/>
    <w:rsid w:val="0095525C"/>
    <w:rsid w:val="00955F63"/>
    <w:rsid w:val="00956847"/>
    <w:rsid w:val="009611A4"/>
    <w:rsid w:val="00962D80"/>
    <w:rsid w:val="00963623"/>
    <w:rsid w:val="00964A23"/>
    <w:rsid w:val="00965D1F"/>
    <w:rsid w:val="00966420"/>
    <w:rsid w:val="00972FA8"/>
    <w:rsid w:val="00977F87"/>
    <w:rsid w:val="00980849"/>
    <w:rsid w:val="00985BCE"/>
    <w:rsid w:val="009878A6"/>
    <w:rsid w:val="00992454"/>
    <w:rsid w:val="00993751"/>
    <w:rsid w:val="009A2CE2"/>
    <w:rsid w:val="009A3CE0"/>
    <w:rsid w:val="009A5271"/>
    <w:rsid w:val="009A559C"/>
    <w:rsid w:val="009A76A0"/>
    <w:rsid w:val="009B0086"/>
    <w:rsid w:val="009B14EA"/>
    <w:rsid w:val="009B4BD3"/>
    <w:rsid w:val="009C09B8"/>
    <w:rsid w:val="009C2698"/>
    <w:rsid w:val="009C6768"/>
    <w:rsid w:val="009C7E62"/>
    <w:rsid w:val="009D4428"/>
    <w:rsid w:val="009E34F4"/>
    <w:rsid w:val="009E65BF"/>
    <w:rsid w:val="009F02CB"/>
    <w:rsid w:val="009F0D0F"/>
    <w:rsid w:val="009F183F"/>
    <w:rsid w:val="009F2683"/>
    <w:rsid w:val="009F58CB"/>
    <w:rsid w:val="00A0150B"/>
    <w:rsid w:val="00A026FD"/>
    <w:rsid w:val="00A1192C"/>
    <w:rsid w:val="00A12DB7"/>
    <w:rsid w:val="00A136F4"/>
    <w:rsid w:val="00A149B9"/>
    <w:rsid w:val="00A2618D"/>
    <w:rsid w:val="00A32CF9"/>
    <w:rsid w:val="00A3703F"/>
    <w:rsid w:val="00A405F1"/>
    <w:rsid w:val="00A41478"/>
    <w:rsid w:val="00A458BC"/>
    <w:rsid w:val="00A568CB"/>
    <w:rsid w:val="00A62C88"/>
    <w:rsid w:val="00A643F6"/>
    <w:rsid w:val="00A73A44"/>
    <w:rsid w:val="00A773C8"/>
    <w:rsid w:val="00A77D4F"/>
    <w:rsid w:val="00A80B82"/>
    <w:rsid w:val="00A81A98"/>
    <w:rsid w:val="00A83AA6"/>
    <w:rsid w:val="00A86699"/>
    <w:rsid w:val="00A90191"/>
    <w:rsid w:val="00A908D6"/>
    <w:rsid w:val="00A96172"/>
    <w:rsid w:val="00A97A03"/>
    <w:rsid w:val="00AA1B1B"/>
    <w:rsid w:val="00AA213B"/>
    <w:rsid w:val="00AA2F17"/>
    <w:rsid w:val="00AA4A98"/>
    <w:rsid w:val="00AA6BC6"/>
    <w:rsid w:val="00AB04E9"/>
    <w:rsid w:val="00AB1A6C"/>
    <w:rsid w:val="00AB20A3"/>
    <w:rsid w:val="00AB355F"/>
    <w:rsid w:val="00AB3DBA"/>
    <w:rsid w:val="00AB4137"/>
    <w:rsid w:val="00AB6A6D"/>
    <w:rsid w:val="00AC4941"/>
    <w:rsid w:val="00AC5E72"/>
    <w:rsid w:val="00AE035C"/>
    <w:rsid w:val="00AE1874"/>
    <w:rsid w:val="00AF7F27"/>
    <w:rsid w:val="00B0258A"/>
    <w:rsid w:val="00B03D3C"/>
    <w:rsid w:val="00B07E56"/>
    <w:rsid w:val="00B1017F"/>
    <w:rsid w:val="00B11530"/>
    <w:rsid w:val="00B11647"/>
    <w:rsid w:val="00B127ED"/>
    <w:rsid w:val="00B132B6"/>
    <w:rsid w:val="00B15E82"/>
    <w:rsid w:val="00B213B6"/>
    <w:rsid w:val="00B2526E"/>
    <w:rsid w:val="00B25EFD"/>
    <w:rsid w:val="00B26DD8"/>
    <w:rsid w:val="00B31335"/>
    <w:rsid w:val="00B346B1"/>
    <w:rsid w:val="00B35481"/>
    <w:rsid w:val="00B354C1"/>
    <w:rsid w:val="00B41A75"/>
    <w:rsid w:val="00B41E32"/>
    <w:rsid w:val="00B43BCC"/>
    <w:rsid w:val="00B50C11"/>
    <w:rsid w:val="00B50CA8"/>
    <w:rsid w:val="00B53796"/>
    <w:rsid w:val="00B61B84"/>
    <w:rsid w:val="00B62B70"/>
    <w:rsid w:val="00B63362"/>
    <w:rsid w:val="00B639DD"/>
    <w:rsid w:val="00B64545"/>
    <w:rsid w:val="00B6764D"/>
    <w:rsid w:val="00B701A6"/>
    <w:rsid w:val="00B752CA"/>
    <w:rsid w:val="00B77485"/>
    <w:rsid w:val="00B81E7D"/>
    <w:rsid w:val="00B84565"/>
    <w:rsid w:val="00B85729"/>
    <w:rsid w:val="00B87E75"/>
    <w:rsid w:val="00B90C84"/>
    <w:rsid w:val="00B93C17"/>
    <w:rsid w:val="00B948AB"/>
    <w:rsid w:val="00B94BA2"/>
    <w:rsid w:val="00B96F19"/>
    <w:rsid w:val="00BA176E"/>
    <w:rsid w:val="00BA40C6"/>
    <w:rsid w:val="00BA4CB6"/>
    <w:rsid w:val="00BA7C27"/>
    <w:rsid w:val="00BB1322"/>
    <w:rsid w:val="00BB359C"/>
    <w:rsid w:val="00BB6191"/>
    <w:rsid w:val="00BB7A33"/>
    <w:rsid w:val="00BB7A64"/>
    <w:rsid w:val="00BC0766"/>
    <w:rsid w:val="00BC1083"/>
    <w:rsid w:val="00BC2608"/>
    <w:rsid w:val="00BC5570"/>
    <w:rsid w:val="00BC57C6"/>
    <w:rsid w:val="00BC730C"/>
    <w:rsid w:val="00BC7DBF"/>
    <w:rsid w:val="00BD02E7"/>
    <w:rsid w:val="00BD0435"/>
    <w:rsid w:val="00BD1226"/>
    <w:rsid w:val="00BD21D8"/>
    <w:rsid w:val="00BD40F8"/>
    <w:rsid w:val="00BD6AC6"/>
    <w:rsid w:val="00BD77EC"/>
    <w:rsid w:val="00BE04B2"/>
    <w:rsid w:val="00BE115F"/>
    <w:rsid w:val="00BE1BC4"/>
    <w:rsid w:val="00BE2AB5"/>
    <w:rsid w:val="00BE40FE"/>
    <w:rsid w:val="00BE5C89"/>
    <w:rsid w:val="00BF1A20"/>
    <w:rsid w:val="00BF5F0C"/>
    <w:rsid w:val="00C012D6"/>
    <w:rsid w:val="00C03EC7"/>
    <w:rsid w:val="00C0463F"/>
    <w:rsid w:val="00C05B5E"/>
    <w:rsid w:val="00C22859"/>
    <w:rsid w:val="00C238A4"/>
    <w:rsid w:val="00C27021"/>
    <w:rsid w:val="00C40F45"/>
    <w:rsid w:val="00C440D6"/>
    <w:rsid w:val="00C44450"/>
    <w:rsid w:val="00C44C55"/>
    <w:rsid w:val="00C45D9B"/>
    <w:rsid w:val="00C47C5A"/>
    <w:rsid w:val="00C57306"/>
    <w:rsid w:val="00C62782"/>
    <w:rsid w:val="00C627D5"/>
    <w:rsid w:val="00C629CE"/>
    <w:rsid w:val="00C6586A"/>
    <w:rsid w:val="00C778F5"/>
    <w:rsid w:val="00C803EA"/>
    <w:rsid w:val="00C8310E"/>
    <w:rsid w:val="00C832A9"/>
    <w:rsid w:val="00C94FC4"/>
    <w:rsid w:val="00C96A7D"/>
    <w:rsid w:val="00CA0B0C"/>
    <w:rsid w:val="00CA2AB6"/>
    <w:rsid w:val="00CA54BA"/>
    <w:rsid w:val="00CA7A3A"/>
    <w:rsid w:val="00CA7E56"/>
    <w:rsid w:val="00CB1DC7"/>
    <w:rsid w:val="00CB3F6F"/>
    <w:rsid w:val="00CB52C8"/>
    <w:rsid w:val="00CC510A"/>
    <w:rsid w:val="00CE0B53"/>
    <w:rsid w:val="00CE13B7"/>
    <w:rsid w:val="00CE4070"/>
    <w:rsid w:val="00CE6063"/>
    <w:rsid w:val="00CE699B"/>
    <w:rsid w:val="00CF22BA"/>
    <w:rsid w:val="00CF36A5"/>
    <w:rsid w:val="00CF4DBB"/>
    <w:rsid w:val="00D01B29"/>
    <w:rsid w:val="00D07E3A"/>
    <w:rsid w:val="00D11769"/>
    <w:rsid w:val="00D119A2"/>
    <w:rsid w:val="00D139B7"/>
    <w:rsid w:val="00D139F0"/>
    <w:rsid w:val="00D14234"/>
    <w:rsid w:val="00D14AFA"/>
    <w:rsid w:val="00D201CE"/>
    <w:rsid w:val="00D220EB"/>
    <w:rsid w:val="00D23E67"/>
    <w:rsid w:val="00D25A6C"/>
    <w:rsid w:val="00D25EEA"/>
    <w:rsid w:val="00D3102A"/>
    <w:rsid w:val="00D31569"/>
    <w:rsid w:val="00D32C09"/>
    <w:rsid w:val="00D350D8"/>
    <w:rsid w:val="00D3733B"/>
    <w:rsid w:val="00D37E33"/>
    <w:rsid w:val="00D41D7C"/>
    <w:rsid w:val="00D45310"/>
    <w:rsid w:val="00D4713B"/>
    <w:rsid w:val="00D53633"/>
    <w:rsid w:val="00D54C15"/>
    <w:rsid w:val="00D62314"/>
    <w:rsid w:val="00D623E4"/>
    <w:rsid w:val="00D631EA"/>
    <w:rsid w:val="00D67BD8"/>
    <w:rsid w:val="00D70422"/>
    <w:rsid w:val="00D71B4F"/>
    <w:rsid w:val="00D74956"/>
    <w:rsid w:val="00D87CD5"/>
    <w:rsid w:val="00D91B7B"/>
    <w:rsid w:val="00D91F1F"/>
    <w:rsid w:val="00D9660F"/>
    <w:rsid w:val="00D96E09"/>
    <w:rsid w:val="00D96ED5"/>
    <w:rsid w:val="00DA0D65"/>
    <w:rsid w:val="00DA2ACA"/>
    <w:rsid w:val="00DA30A2"/>
    <w:rsid w:val="00DA31F2"/>
    <w:rsid w:val="00DA55DC"/>
    <w:rsid w:val="00DA6D51"/>
    <w:rsid w:val="00DA791B"/>
    <w:rsid w:val="00DB2F0B"/>
    <w:rsid w:val="00DB7211"/>
    <w:rsid w:val="00DB72F1"/>
    <w:rsid w:val="00DB730B"/>
    <w:rsid w:val="00DB7A37"/>
    <w:rsid w:val="00DC1B32"/>
    <w:rsid w:val="00DC2666"/>
    <w:rsid w:val="00DD1D73"/>
    <w:rsid w:val="00DD3D2E"/>
    <w:rsid w:val="00DD3D2F"/>
    <w:rsid w:val="00DD44B6"/>
    <w:rsid w:val="00DD68B6"/>
    <w:rsid w:val="00DD6977"/>
    <w:rsid w:val="00DE155B"/>
    <w:rsid w:val="00DE1A68"/>
    <w:rsid w:val="00DE6874"/>
    <w:rsid w:val="00DE6983"/>
    <w:rsid w:val="00DE6F6F"/>
    <w:rsid w:val="00DE7D9F"/>
    <w:rsid w:val="00DF0BC6"/>
    <w:rsid w:val="00DF3BDD"/>
    <w:rsid w:val="00DF72B2"/>
    <w:rsid w:val="00E01C93"/>
    <w:rsid w:val="00E03011"/>
    <w:rsid w:val="00E048DB"/>
    <w:rsid w:val="00E075F0"/>
    <w:rsid w:val="00E12FA7"/>
    <w:rsid w:val="00E1649C"/>
    <w:rsid w:val="00E17224"/>
    <w:rsid w:val="00E213F5"/>
    <w:rsid w:val="00E21451"/>
    <w:rsid w:val="00E23F37"/>
    <w:rsid w:val="00E24008"/>
    <w:rsid w:val="00E2699B"/>
    <w:rsid w:val="00E30D88"/>
    <w:rsid w:val="00E3338B"/>
    <w:rsid w:val="00E33AA9"/>
    <w:rsid w:val="00E36662"/>
    <w:rsid w:val="00E4231A"/>
    <w:rsid w:val="00E4700A"/>
    <w:rsid w:val="00E50006"/>
    <w:rsid w:val="00E52055"/>
    <w:rsid w:val="00E52EB7"/>
    <w:rsid w:val="00E54C0F"/>
    <w:rsid w:val="00E559C6"/>
    <w:rsid w:val="00E6002A"/>
    <w:rsid w:val="00E6063C"/>
    <w:rsid w:val="00E6232A"/>
    <w:rsid w:val="00E66545"/>
    <w:rsid w:val="00E707C9"/>
    <w:rsid w:val="00E8321D"/>
    <w:rsid w:val="00E84A7B"/>
    <w:rsid w:val="00E84D55"/>
    <w:rsid w:val="00E87E8E"/>
    <w:rsid w:val="00E909CA"/>
    <w:rsid w:val="00E95B9D"/>
    <w:rsid w:val="00E975D1"/>
    <w:rsid w:val="00EA1E2C"/>
    <w:rsid w:val="00EA691B"/>
    <w:rsid w:val="00EB0998"/>
    <w:rsid w:val="00EB3416"/>
    <w:rsid w:val="00EC12A5"/>
    <w:rsid w:val="00EC35ED"/>
    <w:rsid w:val="00EC49BB"/>
    <w:rsid w:val="00EC565A"/>
    <w:rsid w:val="00EC63BB"/>
    <w:rsid w:val="00EC6551"/>
    <w:rsid w:val="00ED0B94"/>
    <w:rsid w:val="00ED0C40"/>
    <w:rsid w:val="00ED233C"/>
    <w:rsid w:val="00ED4C6A"/>
    <w:rsid w:val="00EE5F51"/>
    <w:rsid w:val="00EE7B93"/>
    <w:rsid w:val="00EF0898"/>
    <w:rsid w:val="00EF36D2"/>
    <w:rsid w:val="00EF5F29"/>
    <w:rsid w:val="00EF6B98"/>
    <w:rsid w:val="00F0156D"/>
    <w:rsid w:val="00F04448"/>
    <w:rsid w:val="00F0534A"/>
    <w:rsid w:val="00F05AFA"/>
    <w:rsid w:val="00F17A69"/>
    <w:rsid w:val="00F222AF"/>
    <w:rsid w:val="00F23743"/>
    <w:rsid w:val="00F23EEF"/>
    <w:rsid w:val="00F269F5"/>
    <w:rsid w:val="00F31095"/>
    <w:rsid w:val="00F358CD"/>
    <w:rsid w:val="00F42767"/>
    <w:rsid w:val="00F427E4"/>
    <w:rsid w:val="00F42934"/>
    <w:rsid w:val="00F4325B"/>
    <w:rsid w:val="00F43A07"/>
    <w:rsid w:val="00F51F49"/>
    <w:rsid w:val="00F5453F"/>
    <w:rsid w:val="00F54B06"/>
    <w:rsid w:val="00F55F69"/>
    <w:rsid w:val="00F627C8"/>
    <w:rsid w:val="00F62C50"/>
    <w:rsid w:val="00F71F01"/>
    <w:rsid w:val="00F7360A"/>
    <w:rsid w:val="00F743EB"/>
    <w:rsid w:val="00F77DD3"/>
    <w:rsid w:val="00F808AB"/>
    <w:rsid w:val="00F81530"/>
    <w:rsid w:val="00F81F2E"/>
    <w:rsid w:val="00F83057"/>
    <w:rsid w:val="00F84C65"/>
    <w:rsid w:val="00F85233"/>
    <w:rsid w:val="00F87F28"/>
    <w:rsid w:val="00F954F7"/>
    <w:rsid w:val="00F95C82"/>
    <w:rsid w:val="00FA560B"/>
    <w:rsid w:val="00FB2C9C"/>
    <w:rsid w:val="00FB2FC1"/>
    <w:rsid w:val="00FC0646"/>
    <w:rsid w:val="00FC0CB1"/>
    <w:rsid w:val="00FC1E3E"/>
    <w:rsid w:val="00FC3F36"/>
    <w:rsid w:val="00FC40DA"/>
    <w:rsid w:val="00FC5550"/>
    <w:rsid w:val="00FC70C2"/>
    <w:rsid w:val="00FD3825"/>
    <w:rsid w:val="00FD5FD0"/>
    <w:rsid w:val="00FD634F"/>
    <w:rsid w:val="00FD7B64"/>
    <w:rsid w:val="00FE3383"/>
    <w:rsid w:val="00FE76A0"/>
    <w:rsid w:val="00FF4460"/>
    <w:rsid w:val="00FF481F"/>
    <w:rsid w:val="0A34D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09479"/>
  <w15:docId w15:val="{E2EC8703-82BB-40C4-B5A4-E4055A3E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321"/>
    <w:rPr>
      <w:rFonts w:asciiTheme="minorHAnsi" w:eastAsiaTheme="minorHAnsi" w:hAnsiTheme="minorHAnsi" w:cs="BrowalliaUPC"/>
      <w:sz w:val="2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5D0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25D0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qFormat/>
    <w:rsid w:val="002325D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25D0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2325D0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2325D0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Heading2Char">
    <w:name w:val="Heading 2 Char"/>
    <w:link w:val="Heading2"/>
    <w:uiPriority w:val="9"/>
    <w:rsid w:val="002325D0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Heading3Char">
    <w:name w:val="Heading 3 Char"/>
    <w:link w:val="Heading3"/>
    <w:uiPriority w:val="9"/>
    <w:rsid w:val="002325D0"/>
    <w:rPr>
      <w:rFonts w:ascii="Cambria" w:eastAsia="Times New Roman" w:hAnsi="Cambria" w:cs="Angsana New"/>
      <w:b/>
      <w:bCs/>
      <w:color w:val="4F81BD"/>
    </w:rPr>
  </w:style>
  <w:style w:type="paragraph" w:styleId="Header">
    <w:name w:val="header"/>
    <w:basedOn w:val="Normal"/>
    <w:link w:val="HeaderChar"/>
    <w:unhideWhenUsed/>
    <w:rsid w:val="00176C8C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link w:val="Header"/>
    <w:rsid w:val="00176C8C"/>
    <w:rPr>
      <w:rFonts w:asciiTheme="minorHAnsi" w:eastAsiaTheme="minorHAnsi" w:hAnsiTheme="minorHAnsi" w:cs="BrowalliaUPC"/>
      <w:sz w:val="22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rsid w:val="00ED0C4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D0C40"/>
    <w:rPr>
      <w:sz w:val="2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C4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ED0C40"/>
    <w:rPr>
      <w:rFonts w:ascii="Tahoma" w:hAnsi="Tahoma" w:cs="Angsana New"/>
      <w:sz w:val="16"/>
    </w:rPr>
  </w:style>
  <w:style w:type="table" w:styleId="TableGrid">
    <w:name w:val="Table Grid"/>
    <w:basedOn w:val="TableNormal"/>
    <w:uiPriority w:val="39"/>
    <w:rsid w:val="007A287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31">
    <w:name w:val="Light Shading - Accent 31"/>
    <w:basedOn w:val="TableNormal"/>
    <w:uiPriority w:val="60"/>
    <w:rsid w:val="007A287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Hyperlink">
    <w:name w:val="Hyperlink"/>
    <w:uiPriority w:val="99"/>
    <w:unhideWhenUsed/>
    <w:rsid w:val="001954B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07C9"/>
    <w:pPr>
      <w:ind w:left="720"/>
      <w:contextualSpacing/>
    </w:pPr>
  </w:style>
  <w:style w:type="paragraph" w:styleId="BodyText">
    <w:name w:val="Body Text"/>
    <w:basedOn w:val="Normal"/>
    <w:link w:val="BodyTextChar"/>
    <w:rsid w:val="00B31335"/>
    <w:rPr>
      <w:rFonts w:ascii="Times New Roman" w:eastAsia="Times New Roman" w:hAnsi="Times New Roman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B31335"/>
    <w:rPr>
      <w:rFonts w:ascii="Times New Roman" w:eastAsia="Times New Roman" w:hAnsi="Times New Roman" w:cs="Times New Roman"/>
      <w:sz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2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DD3D2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D3D2E"/>
    <w:rPr>
      <w:rFonts w:asciiTheme="minorHAnsi" w:eastAsiaTheme="minorHAnsi" w:hAnsiTheme="minorHAnsi" w:cstheme="minorBidi"/>
      <w:sz w:val="22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6764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64D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64D"/>
    <w:rPr>
      <w:rFonts w:asciiTheme="minorHAnsi" w:eastAsiaTheme="minorHAnsi" w:hAnsiTheme="minorHAnsi" w:cstheme="minorBidi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6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64D"/>
    <w:rPr>
      <w:rFonts w:asciiTheme="minorHAnsi" w:eastAsiaTheme="minorHAnsi" w:hAnsiTheme="minorHAnsi" w:cstheme="minorBidi"/>
      <w:b/>
      <w:bCs/>
      <w:szCs w:val="25"/>
    </w:rPr>
  </w:style>
  <w:style w:type="paragraph" w:styleId="Revision">
    <w:name w:val="Revision"/>
    <w:hidden/>
    <w:uiPriority w:val="99"/>
    <w:semiHidden/>
    <w:rsid w:val="00B6764D"/>
    <w:rPr>
      <w:rFonts w:asciiTheme="minorHAnsi" w:eastAsiaTheme="minorHAnsi" w:hAnsiTheme="minorHAnsi" w:cstheme="minorBidi"/>
      <w:sz w:val="2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523321"/>
    <w:rPr>
      <w:rFonts w:asciiTheme="minorHAnsi" w:eastAsiaTheme="minorEastAsia" w:hAnsiTheme="minorHAnsi" w:cs="BrowalliaUPC"/>
      <w:color w:val="5A5A5A" w:themeColor="text1" w:themeTint="A5"/>
      <w:spacing w:val="15"/>
      <w:sz w:val="22"/>
      <w:szCs w:val="40"/>
    </w:rPr>
  </w:style>
  <w:style w:type="character" w:styleId="PlaceholderText">
    <w:name w:val="Placeholder Text"/>
    <w:basedOn w:val="DefaultParagraphFont"/>
    <w:uiPriority w:val="99"/>
    <w:semiHidden/>
    <w:rsid w:val="004A6B8B"/>
    <w:rPr>
      <w:color w:val="808080"/>
    </w:rPr>
  </w:style>
  <w:style w:type="paragraph" w:customStyle="1" w:styleId="has-medium-font-size">
    <w:name w:val="has-medium-font-size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has-text-align-center">
    <w:name w:val="has-text-align-center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styleId="Strong">
    <w:name w:val="Strong"/>
    <w:basedOn w:val="DefaultParagraphFont"/>
    <w:uiPriority w:val="22"/>
    <w:qFormat/>
    <w:rsid w:val="000A14BB"/>
    <w:rPr>
      <w:b/>
      <w:bCs/>
    </w:rPr>
  </w:style>
  <w:style w:type="paragraph" w:customStyle="1" w:styleId="has-drop-cap">
    <w:name w:val="has-drop-cap"/>
    <w:basedOn w:val="Normal"/>
    <w:rsid w:val="000A14BB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6BC6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paragraph" w:customStyle="1" w:styleId="paragraph">
    <w:name w:val="paragraph"/>
    <w:basedOn w:val="Normal"/>
    <w:rsid w:val="006A124E"/>
    <w:pPr>
      <w:spacing w:before="100" w:beforeAutospacing="1" w:after="100" w:afterAutospacing="1"/>
    </w:pPr>
    <w:rPr>
      <w:rFonts w:ascii="Tahoma" w:eastAsia="Times New Roman" w:hAnsi="Tahoma" w:cs="Tahoma"/>
      <w:sz w:val="24"/>
      <w:szCs w:val="24"/>
    </w:rPr>
  </w:style>
  <w:style w:type="character" w:customStyle="1" w:styleId="normaltextrun">
    <w:name w:val="normaltextrun"/>
    <w:basedOn w:val="DefaultParagraphFont"/>
    <w:rsid w:val="006A124E"/>
  </w:style>
  <w:style w:type="character" w:customStyle="1" w:styleId="eop">
    <w:name w:val="eop"/>
    <w:basedOn w:val="DefaultParagraphFont"/>
    <w:rsid w:val="006A124E"/>
  </w:style>
  <w:style w:type="numbering" w:customStyle="1" w:styleId="CurrentList1">
    <w:name w:val="Current List1"/>
    <w:uiPriority w:val="99"/>
    <w:rsid w:val="00BE5C89"/>
    <w:pPr>
      <w:numPr>
        <w:numId w:val="12"/>
      </w:numPr>
    </w:pPr>
  </w:style>
  <w:style w:type="numbering" w:customStyle="1" w:styleId="CurrentList2">
    <w:name w:val="Current List2"/>
    <w:uiPriority w:val="99"/>
    <w:rsid w:val="00977F8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7378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329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nantorn.wa\OneDrive%20-%20Thainamthip\Report%20Power%20BI\01%20P'Ta\Vendor%20Evaluation\ProjectManagement_VendorEvaluation\ProjectCharter\Thai%20Namthip%20Project%20Mgmt%20Std%20Process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9D7E4B51C5744C19A6C832BDBEC0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0C5E0-54FB-4ED5-8AC7-90B787740A35}"/>
      </w:docPartPr>
      <w:docPartBody>
        <w:p w:rsidR="006D7A4E" w:rsidRDefault="006D7A4E">
          <w:pPr>
            <w:pStyle w:val="59D7E4B51C5744C19A6C832BDBEC0CE0"/>
          </w:pPr>
          <w:r w:rsidRPr="00BB7C2F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4E"/>
    <w:rsid w:val="00230CC9"/>
    <w:rsid w:val="00266EB6"/>
    <w:rsid w:val="005E5099"/>
    <w:rsid w:val="0060308F"/>
    <w:rsid w:val="006D7A4E"/>
    <w:rsid w:val="007E7313"/>
    <w:rsid w:val="008D762E"/>
    <w:rsid w:val="009E71FE"/>
    <w:rsid w:val="00DB509C"/>
    <w:rsid w:val="00E84731"/>
    <w:rsid w:val="00F0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D7E4B51C5744C19A6C832BDBEC0CE0">
    <w:name w:val="59D7E4B51C5744C19A6C832BDBEC0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bleType xmlns="4c5a6310-6210-4c89-9a56-7910d0a1357f" xsi:nil="true"/>
    <Stream xmlns="4c5a6310-6210-4c89-9a56-7910d0a1357f" xsi:nil="true"/>
    <Program xmlns="4c5a6310-6210-4c89-9a56-7910d0a1357f" xsi:nil="true"/>
    <lcf76f155ced4ddcb4097134ff3c332f xmlns="4c5a6310-6210-4c89-9a56-7910d0a1357f">
      <Terms xmlns="http://schemas.microsoft.com/office/infopath/2007/PartnerControls"/>
    </lcf76f155ced4ddcb4097134ff3c332f>
    <TaxCatchAll xmlns="664ea518-e788-4305-8dc0-e27df36735d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E0052D7565449AD4535A4CA99F775" ma:contentTypeVersion="26" ma:contentTypeDescription="Create a new document." ma:contentTypeScope="" ma:versionID="0b9a536694c90470f96487d7c2ced26e">
  <xsd:schema xmlns:xsd="http://www.w3.org/2001/XMLSchema" xmlns:xs="http://www.w3.org/2001/XMLSchema" xmlns:p="http://schemas.microsoft.com/office/2006/metadata/properties" xmlns:ns2="4c5a6310-6210-4c89-9a56-7910d0a1357f" xmlns:ns3="664ea518-e788-4305-8dc0-e27df36735d2" targetNamespace="http://schemas.microsoft.com/office/2006/metadata/properties" ma:root="true" ma:fieldsID="8ac41665eae3e89a6c666b66f67da343" ns2:_="" ns3:_="">
    <xsd:import namespace="4c5a6310-6210-4c89-9a56-7910d0a1357f"/>
    <xsd:import namespace="664ea518-e788-4305-8dc0-e27df36735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TableType" minOccurs="0"/>
                <xsd:element ref="ns2:Stream" minOccurs="0"/>
                <xsd:element ref="ns2:MediaServiceLocation" minOccurs="0"/>
                <xsd:element ref="ns2:Program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6310-6210-4c89-9a56-7910d0a135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4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hidden="true" ma:internalName="MediaServiceKeyPoints" ma:readOnly="true">
      <xsd:simpleType>
        <xsd:restriction base="dms:Note"/>
      </xsd:simpleType>
    </xsd:element>
    <xsd:element name="TableType" ma:index="19" nillable="true" ma:displayName="TType" ma:format="Dropdown" ma:internalName="TableType">
      <xsd:simpleType>
        <xsd:restriction base="dms:Choice">
          <xsd:enumeration value="Standard"/>
          <xsd:enumeration value="Customize"/>
          <xsd:enumeration value="Index"/>
          <xsd:enumeration value="Other"/>
        </xsd:restriction>
      </xsd:simpleType>
    </xsd:element>
    <xsd:element name="Stream" ma:index="20" nillable="true" ma:displayName="Stream" ma:format="Dropdown" ma:internalName="Stream">
      <xsd:simpleType>
        <xsd:restriction base="dms:Choice">
          <xsd:enumeration value="OTC"/>
          <xsd:enumeration value="FTD"/>
          <xsd:enumeration value="RTR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Program" ma:index="22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a532b94-7896-41d5-a280-df5603a316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ea518-e788-4305-8dc0-e27df36735d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dc872fba-41a0-41fe-91ac-065cebe64cc6}" ma:internalName="TaxCatchAll" ma:showField="CatchAllData" ma:web="664ea518-e788-4305-8dc0-e27df36735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8DFB4-8B7B-4B05-8D33-DD360E1E6608}">
  <ds:schemaRefs>
    <ds:schemaRef ds:uri="http://schemas.microsoft.com/office/2006/metadata/properties"/>
    <ds:schemaRef ds:uri="http://schemas.microsoft.com/office/infopath/2007/PartnerControls"/>
    <ds:schemaRef ds:uri="4c5a6310-6210-4c89-9a56-7910d0a1357f"/>
    <ds:schemaRef ds:uri="664ea518-e788-4305-8dc0-e27df36735d2"/>
  </ds:schemaRefs>
</ds:datastoreItem>
</file>

<file path=customXml/itemProps2.xml><?xml version="1.0" encoding="utf-8"?>
<ds:datastoreItem xmlns:ds="http://schemas.openxmlformats.org/officeDocument/2006/customXml" ds:itemID="{60CF47DE-B984-4DC1-84F9-9D442202D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6310-6210-4c89-9a56-7910d0a1357f"/>
    <ds:schemaRef ds:uri="664ea518-e788-4305-8dc0-e27df36735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38C2CB-75C8-4C94-B1DE-1BA429BE1F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76C97C-F654-43D9-B78A-14F21EF74D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Thai Namthip Project Mgmt Std Processes</Template>
  <TotalTime>1025</TotalTime>
  <Pages>10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//VendorEvaluation_PM_ProjectCharter_v1.0_20210521//</vt:lpstr>
    </vt:vector>
  </TitlesOfParts>
  <Manager>//BI Stream//</Manager>
  <Company>ThaiNamthip Limited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//VendorEvaluation_PM_ProjectCharter_v1.0_20210521//</dc:title>
  <dc:creator>Wanantorn Wantanakij</dc:creator>
  <cp:lastModifiedBy>Sutripat Ngamjittrong</cp:lastModifiedBy>
  <cp:revision>123</cp:revision>
  <cp:lastPrinted>2019-03-24T13:27:00Z</cp:lastPrinted>
  <dcterms:created xsi:type="dcterms:W3CDTF">2025-04-17T01:22:00Z</dcterms:created>
  <dcterms:modified xsi:type="dcterms:W3CDTF">2025-04-22T06:28:00Z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17</vt:i4>
  </property>
  <property fmtid="{D5CDD505-2E9C-101B-9397-08002B2CF9AE}" pid="3" name="FILEGUID">
    <vt:lpwstr>3a0b70ab-741e-410b-9412-02fcd48fda4b</vt:lpwstr>
  </property>
  <property fmtid="{D5CDD505-2E9C-101B-9397-08002B2CF9AE}" pid="4" name="MODFILEGUID">
    <vt:lpwstr>8e5eed50-6704-40b1-98e8-e6b637bb5c44</vt:lpwstr>
  </property>
  <property fmtid="{D5CDD505-2E9C-101B-9397-08002B2CF9AE}" pid="5" name="FILEOWNER">
    <vt:lpwstr>Hathaiporn.Ka</vt:lpwstr>
  </property>
  <property fmtid="{D5CDD505-2E9C-101B-9397-08002B2CF9AE}" pid="6" name="MODFILEOWNER">
    <vt:lpwstr>Wanantorn.Wa</vt:lpwstr>
  </property>
  <property fmtid="{D5CDD505-2E9C-101B-9397-08002B2CF9AE}" pid="7" name="IPPCLASS">
    <vt:i4>3</vt:i4>
  </property>
  <property fmtid="{D5CDD505-2E9C-101B-9397-08002B2CF9AE}" pid="8" name="MODIPPCLASS">
    <vt:i4>3</vt:i4>
  </property>
  <property fmtid="{D5CDD505-2E9C-101B-9397-08002B2CF9AE}" pid="9" name="MACHINEID">
    <vt:lpwstr>TNWHQO0683</vt:lpwstr>
  </property>
  <property fmtid="{D5CDD505-2E9C-101B-9397-08002B2CF9AE}" pid="10" name="MODMACHINEID">
    <vt:lpwstr>TNWHQO0676</vt:lpwstr>
  </property>
  <property fmtid="{D5CDD505-2E9C-101B-9397-08002B2CF9AE}" pid="11" name="DOCCOMMENTS">
    <vt:lpwstr/>
  </property>
  <property fmtid="{D5CDD505-2E9C-101B-9397-08002B2CF9AE}" pid="12" name="TNT_AUTHOR">
    <vt:lpwstr>Wanantorn Wantanakij</vt:lpwstr>
  </property>
  <property fmtid="{D5CDD505-2E9C-101B-9397-08002B2CF9AE}" pid="13" name="TNT_DEPARTMENT">
    <vt:lpwstr>//BI Stream//</vt:lpwstr>
  </property>
  <property fmtid="{D5CDD505-2E9C-101B-9397-08002B2CF9AE}" pid="14" name="TNT_COMPANY">
    <vt:lpwstr>ThaiNamthip Limited</vt:lpwstr>
  </property>
  <property fmtid="{D5CDD505-2E9C-101B-9397-08002B2CF9AE}" pid="15" name="TNT_SHOWTYPE">
    <vt:i4>1</vt:i4>
  </property>
  <property fmtid="{D5CDD505-2E9C-101B-9397-08002B2CF9AE}" pid="16" name="CURRENTCLASS">
    <vt:lpwstr>Classified - Internal use</vt:lpwstr>
  </property>
  <property fmtid="{D5CDD505-2E9C-101B-9397-08002B2CF9AE}" pid="17" name="ContentTypeId">
    <vt:lpwstr>0x0101002E6E0052D7565449AD4535A4CA99F775</vt:lpwstr>
  </property>
  <property fmtid="{D5CDD505-2E9C-101B-9397-08002B2CF9AE}" pid="18" name="ClassificationContentMarkingFooterShapeIds">
    <vt:lpwstr>2f5edd4e,73ccaf47,5505ddef</vt:lpwstr>
  </property>
  <property fmtid="{D5CDD505-2E9C-101B-9397-08002B2CF9AE}" pid="19" name="ClassificationContentMarkingFooterFontProps">
    <vt:lpwstr>#000000,9,Calibri</vt:lpwstr>
  </property>
  <property fmtid="{D5CDD505-2E9C-101B-9397-08002B2CF9AE}" pid="20" name="ClassificationContentMarkingFooterText">
    <vt:lpwstr>Classified - Public</vt:lpwstr>
  </property>
  <property fmtid="{D5CDD505-2E9C-101B-9397-08002B2CF9AE}" pid="21" name="MSIP_Label_4a7666b9-8c22-4014-be35-6a0285aeb119_Enabled">
    <vt:lpwstr>true</vt:lpwstr>
  </property>
  <property fmtid="{D5CDD505-2E9C-101B-9397-08002B2CF9AE}" pid="22" name="MSIP_Label_4a7666b9-8c22-4014-be35-6a0285aeb119_SetDate">
    <vt:lpwstr>2025-04-09T06:05:07Z</vt:lpwstr>
  </property>
  <property fmtid="{D5CDD505-2E9C-101B-9397-08002B2CF9AE}" pid="23" name="MSIP_Label_4a7666b9-8c22-4014-be35-6a0285aeb119_Method">
    <vt:lpwstr>Privileged</vt:lpwstr>
  </property>
  <property fmtid="{D5CDD505-2E9C-101B-9397-08002B2CF9AE}" pid="24" name="MSIP_Label_4a7666b9-8c22-4014-be35-6a0285aeb119_Name">
    <vt:lpwstr>Public (สาธารณะ)</vt:lpwstr>
  </property>
  <property fmtid="{D5CDD505-2E9C-101B-9397-08002B2CF9AE}" pid="25" name="MSIP_Label_4a7666b9-8c22-4014-be35-6a0285aeb119_SiteId">
    <vt:lpwstr>50243939-22a9-47e3-918e-86b746997bec</vt:lpwstr>
  </property>
  <property fmtid="{D5CDD505-2E9C-101B-9397-08002B2CF9AE}" pid="26" name="MSIP_Label_4a7666b9-8c22-4014-be35-6a0285aeb119_ActionId">
    <vt:lpwstr>fd214880-e944-474e-88b2-19dee9dc8cc5</vt:lpwstr>
  </property>
  <property fmtid="{D5CDD505-2E9C-101B-9397-08002B2CF9AE}" pid="27" name="MSIP_Label_4a7666b9-8c22-4014-be35-6a0285aeb119_ContentBits">
    <vt:lpwstr>2</vt:lpwstr>
  </property>
  <property fmtid="{D5CDD505-2E9C-101B-9397-08002B2CF9AE}" pid="28" name="MSIP_Label_4a7666b9-8c22-4014-be35-6a0285aeb119_Tag">
    <vt:lpwstr>10, 0, 1, 1</vt:lpwstr>
  </property>
</Properties>
</file>